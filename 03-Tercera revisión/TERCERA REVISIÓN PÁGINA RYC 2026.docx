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8398" w14:textId="24E74E63" w:rsidR="00B74A7B" w:rsidRDefault="00D24F2B" w:rsidP="00B74A7B">
      <w:pPr>
        <w:pStyle w:val="Ttulo"/>
      </w:pPr>
      <w:r>
        <w:t xml:space="preserve">SEGUNDA REVISIÓN PÁGINA </w:t>
      </w:r>
      <w:proofErr w:type="spellStart"/>
      <w:r>
        <w:t>RYC</w:t>
      </w:r>
      <w:proofErr w:type="spellEnd"/>
      <w:r>
        <w:t xml:space="preserve"> 2026</w:t>
      </w:r>
    </w:p>
    <w:p w14:paraId="54014646" w14:textId="5C6BD1DA" w:rsidR="00F44851" w:rsidRDefault="00F44851" w:rsidP="00F44851">
      <w:pPr>
        <w:pStyle w:val="Ttulo1"/>
      </w:pPr>
      <w:r w:rsidRPr="00F44851">
        <w:t>PASOS PREVIOS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938"/>
      </w:tblGrid>
      <w:tr w:rsidR="00F634C1" w14:paraId="505FC737" w14:textId="77777777" w:rsidTr="00F634C1">
        <w:tc>
          <w:tcPr>
            <w:tcW w:w="2122" w:type="dxa"/>
          </w:tcPr>
          <w:p w14:paraId="170902EA" w14:textId="1019AC4E" w:rsidR="00F634C1" w:rsidRDefault="00F634C1" w:rsidP="00F634C1">
            <w:pPr>
              <w:jc w:val="left"/>
            </w:pPr>
            <w:r w:rsidRPr="00152FFE">
              <w:rPr>
                <w:b/>
                <w:bCs/>
              </w:rPr>
              <w:t xml:space="preserve">POSICIONAMIENTO DEL </w:t>
            </w:r>
            <w:proofErr w:type="spellStart"/>
            <w:r w:rsidRPr="00152FFE">
              <w:rPr>
                <w:b/>
                <w:bCs/>
              </w:rPr>
              <w:t>CMD</w:t>
            </w:r>
            <w:proofErr w:type="spellEnd"/>
            <w:r w:rsidRPr="00152FFE">
              <w:rPr>
                <w:b/>
                <w:bCs/>
              </w:rPr>
              <w:t xml:space="preserve"> EN LA CARPETA</w:t>
            </w:r>
          </w:p>
        </w:tc>
        <w:tc>
          <w:tcPr>
            <w:tcW w:w="6938" w:type="dxa"/>
          </w:tcPr>
          <w:p w14:paraId="4FC19436" w14:textId="348C96D5" w:rsidR="00F634C1" w:rsidRDefault="00F634C1" w:rsidP="00F634C1">
            <w:r>
              <w:t xml:space="preserve">cd </w:t>
            </w:r>
            <w:r w:rsidRPr="00152FFE">
              <w:t xml:space="preserve">C:\o\OneDrive - MINISTERIO DE CIENCIA, INNOVACIÓN Y UNIVERSIDADES\General - Unidad de Apoyo\08-PROYECTOS\09-WEB NUEVO </w:t>
            </w:r>
            <w:proofErr w:type="spellStart"/>
            <w:r w:rsidRPr="00152FFE">
              <w:t>RYC</w:t>
            </w:r>
            <w:proofErr w:type="spellEnd"/>
            <w:r w:rsidRPr="00152FFE">
              <w:t xml:space="preserve"> 2026</w:t>
            </w:r>
          </w:p>
        </w:tc>
      </w:tr>
      <w:tr w:rsidR="00F634C1" w14:paraId="46E46EF1" w14:textId="77777777" w:rsidTr="00F634C1">
        <w:tc>
          <w:tcPr>
            <w:tcW w:w="2122" w:type="dxa"/>
          </w:tcPr>
          <w:p w14:paraId="056A5C88" w14:textId="1785E816" w:rsidR="00F634C1" w:rsidRDefault="00F634C1" w:rsidP="00F634C1">
            <w:pPr>
              <w:jc w:val="left"/>
            </w:pPr>
            <w:proofErr w:type="spellStart"/>
            <w:r w:rsidRPr="00152FFE">
              <w:rPr>
                <w:b/>
                <w:bCs/>
                <w:lang w:val="en-GB"/>
              </w:rPr>
              <w:t>IN</w:t>
            </w:r>
            <w:r>
              <w:rPr>
                <w:b/>
                <w:bCs/>
                <w:lang w:val="en-GB"/>
              </w:rPr>
              <w:t>I</w:t>
            </w:r>
            <w:r w:rsidRPr="00152FFE">
              <w:rPr>
                <w:b/>
                <w:bCs/>
                <w:lang w:val="en-GB"/>
              </w:rPr>
              <w:t>CIO</w:t>
            </w:r>
            <w:proofErr w:type="spellEnd"/>
            <w:r w:rsidRPr="00152FFE">
              <w:rPr>
                <w:b/>
                <w:bCs/>
                <w:lang w:val="en-GB"/>
              </w:rPr>
              <w:t xml:space="preserve"> CLAUDE</w:t>
            </w:r>
          </w:p>
        </w:tc>
        <w:tc>
          <w:tcPr>
            <w:tcW w:w="6938" w:type="dxa"/>
          </w:tcPr>
          <w:p w14:paraId="5C6C6ED3" w14:textId="6C165834" w:rsidR="00F634C1" w:rsidRDefault="00F634C1" w:rsidP="00F634C1">
            <w:proofErr w:type="spellStart"/>
            <w:r w:rsidRPr="00976220">
              <w:rPr>
                <w:lang w:val="en-GB"/>
              </w:rPr>
              <w:t>claude</w:t>
            </w:r>
            <w:proofErr w:type="spellEnd"/>
            <w:r w:rsidRPr="00976220">
              <w:rPr>
                <w:lang w:val="en-GB"/>
              </w:rPr>
              <w:t xml:space="preserve"> --dangerously-skip-permissions</w:t>
            </w:r>
          </w:p>
        </w:tc>
      </w:tr>
      <w:tr w:rsidR="00F634C1" w14:paraId="3C99B547" w14:textId="77777777" w:rsidTr="00F634C1">
        <w:tc>
          <w:tcPr>
            <w:tcW w:w="2122" w:type="dxa"/>
          </w:tcPr>
          <w:p w14:paraId="4480E8AB" w14:textId="0A6F1EFB" w:rsidR="00F634C1" w:rsidRDefault="00F634C1" w:rsidP="00F634C1">
            <w:pPr>
              <w:jc w:val="left"/>
            </w:pPr>
            <w:r w:rsidRPr="00152FFE">
              <w:rPr>
                <w:b/>
                <w:bCs/>
              </w:rPr>
              <w:t>SENTENCIA DE LANZAMIENTO</w:t>
            </w:r>
          </w:p>
        </w:tc>
        <w:tc>
          <w:tcPr>
            <w:tcW w:w="6938" w:type="dxa"/>
          </w:tcPr>
          <w:p w14:paraId="206ACF26" w14:textId="12447703" w:rsidR="00F634C1" w:rsidRDefault="00F634C1" w:rsidP="00F634C1">
            <w:r>
              <w:t xml:space="preserve">Lee el </w:t>
            </w:r>
            <w:r w:rsidRPr="00976220">
              <w:t xml:space="preserve">fichero </w:t>
            </w:r>
            <w:r>
              <w:t>“</w:t>
            </w:r>
            <w:r w:rsidR="00141369">
              <w:t>TERCERA</w:t>
            </w:r>
            <w:r w:rsidRPr="003C4F1F">
              <w:t xml:space="preserve"> REVISIÓN PÁGINA </w:t>
            </w:r>
            <w:proofErr w:type="spellStart"/>
            <w:r w:rsidRPr="003C4F1F">
              <w:t>RYC</w:t>
            </w:r>
            <w:proofErr w:type="spellEnd"/>
            <w:r w:rsidRPr="003C4F1F">
              <w:t xml:space="preserve"> 2026.docx</w:t>
            </w:r>
            <w:r>
              <w:t xml:space="preserve">” </w:t>
            </w:r>
            <w:r w:rsidRPr="00976220">
              <w:t xml:space="preserve">ubicado en la carpeta </w:t>
            </w:r>
            <w:r>
              <w:t>“</w:t>
            </w:r>
            <w:r w:rsidRPr="00976220">
              <w:t>02-</w:t>
            </w:r>
            <w:r w:rsidR="00752263">
              <w:t>Tercera</w:t>
            </w:r>
            <w:r w:rsidRPr="00976220">
              <w:t xml:space="preserve"> revisión</w:t>
            </w:r>
            <w:r>
              <w:t>”.</w:t>
            </w:r>
          </w:p>
        </w:tc>
      </w:tr>
    </w:tbl>
    <w:p w14:paraId="1F6E9877" w14:textId="09869BA5" w:rsidR="00F44851" w:rsidRDefault="00F44851" w:rsidP="00F44851">
      <w:pPr>
        <w:pStyle w:val="Ttulo1"/>
      </w:pPr>
      <w:r>
        <w:t>INDICACIONES</w:t>
      </w:r>
    </w:p>
    <w:p w14:paraId="7FEAE711" w14:textId="3EBD70FD" w:rsidR="00B74A7B" w:rsidRDefault="00B74A7B" w:rsidP="00B74A7B">
      <w:r>
        <w:t xml:space="preserve">Lee el </w:t>
      </w:r>
      <w:r w:rsidRPr="00B74A7B">
        <w:t>BRIEFING_PROYECTO.md</w:t>
      </w:r>
      <w:r w:rsidR="005A5842">
        <w:t xml:space="preserve"> y analiza el contenido de esta carpeta.</w:t>
      </w:r>
    </w:p>
    <w:p w14:paraId="163A5579" w14:textId="2C3CC2E3" w:rsidR="00B74A7B" w:rsidRDefault="00B74A7B" w:rsidP="00B74A7B">
      <w:r>
        <w:t xml:space="preserve">Haz las siguientes modificaciones y al finalizar actualiza el repositorio y el </w:t>
      </w:r>
      <w:r w:rsidR="00110B4A">
        <w:t xml:space="preserve">documento </w:t>
      </w:r>
      <w:r w:rsidR="00110B4A" w:rsidRPr="00B74A7B">
        <w:t>BRIEFING_PROYECTO.md</w:t>
      </w:r>
      <w:r>
        <w:t>.</w:t>
      </w:r>
    </w:p>
    <w:p w14:paraId="74549ABF" w14:textId="027AA5DB" w:rsidR="00125A1F" w:rsidRDefault="00125A1F" w:rsidP="00125A1F">
      <w:r>
        <w:t>Cuando termines vas a generar versiones idénticas de las páginas en español y en inglés: separa los resultados en dos carpetas /</w:t>
      </w:r>
      <w:proofErr w:type="spellStart"/>
      <w:r>
        <w:t>esp</w:t>
      </w:r>
      <w:proofErr w:type="spellEnd"/>
      <w:r>
        <w:t xml:space="preserve"> /</w:t>
      </w:r>
      <w:proofErr w:type="spellStart"/>
      <w:r>
        <w:t>ing</w:t>
      </w:r>
      <w:proofErr w:type="spellEnd"/>
    </w:p>
    <w:p w14:paraId="104C9877" w14:textId="7D2A380A" w:rsidR="00752263" w:rsidRPr="00E17215" w:rsidRDefault="00752263" w:rsidP="00125A1F">
      <w:r>
        <w:t>Las nuevas imágenes y ficheros están en la carpeta “</w:t>
      </w:r>
      <w:r w:rsidRPr="00976220">
        <w:t>0</w:t>
      </w:r>
      <w:r>
        <w:t>3</w:t>
      </w:r>
      <w:r w:rsidRPr="00976220">
        <w:t>-</w:t>
      </w:r>
      <w:r>
        <w:t>Tercera</w:t>
      </w:r>
      <w:r w:rsidRPr="00976220">
        <w:t xml:space="preserve"> revisión</w:t>
      </w:r>
      <w:r>
        <w:t>”.</w:t>
      </w:r>
    </w:p>
    <w:p w14:paraId="43D68775" w14:textId="5B198041" w:rsidR="0072751A" w:rsidRPr="001D59F8" w:rsidRDefault="00991A41" w:rsidP="00991A41">
      <w:pPr>
        <w:pStyle w:val="Ttulo1"/>
      </w:pPr>
      <w:r>
        <w:t>ORGANIZACIÓN DE</w:t>
      </w:r>
      <w:r w:rsidR="0072751A" w:rsidRPr="001D59F8">
        <w:t xml:space="preserve"> </w:t>
      </w:r>
      <w:r w:rsidR="001D59F8" w:rsidRPr="001D59F8">
        <w:t>VERSIONES</w:t>
      </w:r>
    </w:p>
    <w:p w14:paraId="7878E270" w14:textId="3E8D6F6E" w:rsidR="001D59F8" w:rsidRDefault="001D59F8" w:rsidP="00B74A7B">
      <w:r>
        <w:t>Ahora hay dos versiones:</w:t>
      </w:r>
    </w:p>
    <w:p w14:paraId="2A9F7B06" w14:textId="079C1F12" w:rsidR="001D59F8" w:rsidRDefault="001D59F8" w:rsidP="001D59F8">
      <w:pPr>
        <w:pStyle w:val="Prrafodelista"/>
        <w:numPr>
          <w:ilvl w:val="0"/>
          <w:numId w:val="79"/>
        </w:numPr>
      </w:pPr>
      <w:r>
        <w:t>Las versiones que están subidas a mi GitHub</w:t>
      </w:r>
      <w:r w:rsidR="00322213">
        <w:t xml:space="preserve"> y que se visualizan navegando por </w:t>
      </w:r>
      <w:hyperlink r:id="rId11" w:history="1">
        <w:r w:rsidR="008A4C44" w:rsidRPr="008A4C44">
          <w:rPr>
            <w:rStyle w:val="Hipervnculo"/>
          </w:rPr>
          <w:t>Programa Ramón y Cajal — Agencia Estatal de Investigación</w:t>
        </w:r>
      </w:hyperlink>
    </w:p>
    <w:p w14:paraId="1BCAB6D5" w14:textId="69828F93" w:rsidR="001D59F8" w:rsidRDefault="001D59F8" w:rsidP="001D59F8">
      <w:pPr>
        <w:pStyle w:val="Prrafodelista"/>
        <w:numPr>
          <w:ilvl w:val="0"/>
          <w:numId w:val="79"/>
        </w:numPr>
      </w:pPr>
      <w:r>
        <w:t xml:space="preserve">Las versiones que has preparado con los CSS incrustados para luego llevar a la web de la AEI. En realidad, se copian y pegan en </w:t>
      </w:r>
      <w:r w:rsidR="008A4C44">
        <w:t xml:space="preserve">DRUPAL y se ven dentro de la web de la AEI. </w:t>
      </w:r>
    </w:p>
    <w:p w14:paraId="1658D9D8" w14:textId="113588D1" w:rsidR="008A4C44" w:rsidRDefault="008A4C44" w:rsidP="008A4C44">
      <w:r>
        <w:t xml:space="preserve">Quiero que, si es posible, las páginas que se visualizan en </w:t>
      </w:r>
      <w:hyperlink r:id="rId12" w:history="1">
        <w:r w:rsidRPr="008A4C44">
          <w:rPr>
            <w:rStyle w:val="Hipervnculo"/>
          </w:rPr>
          <w:t>Programa Ramón y Cajal — Agencia Estatal de Investigación</w:t>
        </w:r>
      </w:hyperlink>
      <w:r>
        <w:t xml:space="preserve"> sean exactamente las mismas que luego me pasas para pegar en el DRUPAL de la web de la AEI. Hemos visto diferencias importantes en la página 4 que nos cuesta corregir si mantienes dos versiones. </w:t>
      </w:r>
    </w:p>
    <w:p w14:paraId="5CFCA53A" w14:textId="59AE8317" w:rsidR="00486C25" w:rsidRDefault="00486C25" w:rsidP="008A4C44">
      <w:r>
        <w:t xml:space="preserve">En esta carpeta están las versiones </w:t>
      </w:r>
      <w:r w:rsidR="003D7958">
        <w:t xml:space="preserve">página 1 a 4 adaptadas por equipo de desarrollo para que se visualicen bien en DRUPAL. Revísalas, </w:t>
      </w:r>
      <w:r w:rsidR="00B93565">
        <w:t>y añade los siguientes cambios.</w:t>
      </w:r>
      <w:r w:rsidR="00125A1F">
        <w:t xml:space="preserve"> Recuerda que debes usar los nombres de las páginas, no página 1 a 4… esto es un genérico.</w:t>
      </w:r>
    </w:p>
    <w:p w14:paraId="00B0E382" w14:textId="1312FE83" w:rsidR="00D24F2B" w:rsidRDefault="005B0392" w:rsidP="00991A41">
      <w:pPr>
        <w:pStyle w:val="Ttulo1"/>
      </w:pPr>
      <w:r>
        <w:t xml:space="preserve">TEMAS DE </w:t>
      </w:r>
      <w:r w:rsidR="00C51418">
        <w:t>IMÁGENES</w:t>
      </w:r>
    </w:p>
    <w:p w14:paraId="2C9B951D" w14:textId="4E03091F" w:rsidR="005B0392" w:rsidRPr="005B0392" w:rsidRDefault="005B0392" w:rsidP="006D4B21">
      <w:pPr>
        <w:pStyle w:val="Ttulo3"/>
      </w:pPr>
      <w:r w:rsidRPr="005B0392">
        <w:t>Página novedades 2026: Las 5 grandes novedades</w:t>
      </w:r>
    </w:p>
    <w:p w14:paraId="20F533AC" w14:textId="0A971747" w:rsidR="00B74A7B" w:rsidRDefault="00B93565" w:rsidP="00A11133">
      <w:pPr>
        <w:jc w:val="left"/>
        <w:rPr>
          <w:color w:val="EE0000"/>
        </w:rPr>
      </w:pPr>
      <w:r>
        <w:t>2</w:t>
      </w:r>
      <w:r w:rsidR="00B74A7B">
        <w:t xml:space="preserve"> Financiación de un proyecto propio de I+D+i: </w:t>
      </w:r>
      <w:r>
        <w:t xml:space="preserve">cambia la foto por la foto </w:t>
      </w:r>
      <w:r w:rsidR="00192ED5" w:rsidRPr="00192ED5">
        <w:rPr>
          <w:color w:val="EE0000"/>
        </w:rPr>
        <w:t>Novedades - 2 Entrevista.png</w:t>
      </w:r>
    </w:p>
    <w:p w14:paraId="64809DD0" w14:textId="4F13DEDB" w:rsidR="00EA347A" w:rsidRDefault="00EA347A" w:rsidP="00A11133">
      <w:pPr>
        <w:jc w:val="left"/>
        <w:rPr>
          <w:color w:val="EE0000"/>
        </w:rPr>
      </w:pPr>
      <w:r>
        <w:lastRenderedPageBreak/>
        <w:t xml:space="preserve">4 Estabilización obligatoria con incentivo económico: cambia la foto por </w:t>
      </w:r>
      <w:r w:rsidR="00A11133" w:rsidRPr="00A11133">
        <w:rPr>
          <w:color w:val="EE0000"/>
        </w:rPr>
        <w:t>Novedades - 4 Estabilización.png</w:t>
      </w:r>
    </w:p>
    <w:p w14:paraId="28186AC2" w14:textId="06D7BB28" w:rsidR="00A11133" w:rsidRDefault="005F1A02" w:rsidP="005F1A02">
      <w:pPr>
        <w:jc w:val="left"/>
        <w:rPr>
          <w:color w:val="EE0000"/>
        </w:rPr>
      </w:pPr>
      <w:r>
        <w:t xml:space="preserve">5 Integración y simplificación de convocatorias: cambia la foto por </w:t>
      </w:r>
      <w:r w:rsidRPr="005F1A02">
        <w:rPr>
          <w:color w:val="EE0000"/>
        </w:rPr>
        <w:t>Novedades - 5 Integración convocatorias.png</w:t>
      </w:r>
    </w:p>
    <w:p w14:paraId="5E61962B" w14:textId="2CC96F22" w:rsidR="005F1A02" w:rsidRDefault="005F1A02" w:rsidP="00EC032C">
      <w:pPr>
        <w:pStyle w:val="Ttulo3"/>
      </w:pPr>
      <w:r w:rsidRPr="00EC032C">
        <w:t xml:space="preserve">Página Programa: </w:t>
      </w:r>
      <w:r w:rsidR="00EC032C" w:rsidRPr="00EC032C">
        <w:t>Impacto del programa</w:t>
      </w:r>
    </w:p>
    <w:p w14:paraId="16083F29" w14:textId="6C163CC0" w:rsidR="00EC032C" w:rsidRPr="00EC032C" w:rsidRDefault="00EC032C" w:rsidP="00EC032C">
      <w:r>
        <w:t xml:space="preserve">Cambia la foto por </w:t>
      </w:r>
      <w:r w:rsidR="004133DD" w:rsidRPr="004133DD">
        <w:rPr>
          <w:color w:val="EE0000"/>
        </w:rPr>
        <w:t>Programa - Impacto - Excavación.png</w:t>
      </w:r>
    </w:p>
    <w:p w14:paraId="79E14760" w14:textId="190990A1" w:rsidR="00D24F2B" w:rsidRPr="005B0392" w:rsidRDefault="00D24F2B" w:rsidP="00EE402C">
      <w:pPr>
        <w:pStyle w:val="Ttulo1"/>
      </w:pPr>
      <w:r w:rsidRPr="005B0392">
        <w:t>TEMAS DE DESARROLLO</w:t>
      </w:r>
    </w:p>
    <w:p w14:paraId="3D8B62EA" w14:textId="00A011EA" w:rsidR="00D24F2B" w:rsidRDefault="00D70D11" w:rsidP="00D24F2B">
      <w:r>
        <w:t>Recuerda que la versión final tiene que ser páginas</w:t>
      </w:r>
      <w:r w:rsidR="00D24F2B" w:rsidRPr="00D24F2B">
        <w:t xml:space="preserve"> INDEPENDIENTES para pegar cada una en una “Página básica” (tipo Drupal) mediante copiar/pegar.</w:t>
      </w:r>
    </w:p>
    <w:p w14:paraId="4E401346" w14:textId="190901E4" w:rsidR="00EE402C" w:rsidRDefault="00376125" w:rsidP="00376125">
      <w:pPr>
        <w:pStyle w:val="Ttulo2"/>
      </w:pPr>
      <w:proofErr w:type="gramStart"/>
      <w:r>
        <w:t>Página convocatorias</w:t>
      </w:r>
      <w:proofErr w:type="gramEnd"/>
    </w:p>
    <w:p w14:paraId="5FB40787" w14:textId="3E43B554" w:rsidR="006F55A6" w:rsidRDefault="006F55A6" w:rsidP="00D24F2B">
      <w:r>
        <w:t xml:space="preserve">Revisa la </w:t>
      </w:r>
      <w:r w:rsidR="00EE402C">
        <w:t>página convocatoria</w:t>
      </w:r>
      <w:r w:rsidR="002729C7">
        <w:t xml:space="preserve">, para que se vea bien en </w:t>
      </w:r>
      <w:r w:rsidR="007A3C2C">
        <w:t xml:space="preserve">la versión DRUPAL. </w:t>
      </w:r>
      <w:r w:rsidR="00F327E1">
        <w:t>Tiene que verse así:</w:t>
      </w:r>
    </w:p>
    <w:p w14:paraId="14194EE0" w14:textId="4726DBF5" w:rsidR="007A3C2C" w:rsidRDefault="007A3C2C" w:rsidP="00D24F2B">
      <w:r w:rsidRPr="007A3C2C">
        <w:rPr>
          <w:noProof/>
        </w:rPr>
        <w:drawing>
          <wp:inline distT="0" distB="0" distL="0" distR="0" wp14:anchorId="38D1216B" wp14:editId="778C8D01">
            <wp:extent cx="5759450" cy="3119755"/>
            <wp:effectExtent l="0" t="0" r="0" b="4445"/>
            <wp:docPr id="1317034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34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A73D" w14:textId="2B248B5E" w:rsidR="00F327E1" w:rsidRDefault="00F327E1" w:rsidP="00D24F2B">
      <w:r>
        <w:t xml:space="preserve">Pero la versión que nos has pasado ahora se ven los </w:t>
      </w:r>
      <w:r w:rsidR="00347D6E">
        <w:t>recuadros blancos</w:t>
      </w:r>
      <w:r>
        <w:t xml:space="preserve"> en azul oscuro, y los botones de ver ficha se colapsan a la izquierda.</w:t>
      </w:r>
      <w:r w:rsidR="00347D6E">
        <w:t xml:space="preserve"> Corrígelo.</w:t>
      </w:r>
    </w:p>
    <w:p w14:paraId="0CEF0FEE" w14:textId="5EBAC5BF" w:rsidR="004F240D" w:rsidRDefault="004F240D" w:rsidP="00376125">
      <w:pPr>
        <w:pStyle w:val="Ttulo2"/>
      </w:pPr>
      <w:r>
        <w:t xml:space="preserve">Pie o </w:t>
      </w:r>
      <w:proofErr w:type="spellStart"/>
      <w:r>
        <w:t>foorter</w:t>
      </w:r>
      <w:proofErr w:type="spellEnd"/>
      <w:r>
        <w:t xml:space="preserve"> de todas las páginas:</w:t>
      </w:r>
    </w:p>
    <w:p w14:paraId="600FA64B" w14:textId="540D5E8D" w:rsidR="004F240D" w:rsidRPr="004F240D" w:rsidRDefault="004F240D" w:rsidP="004F240D">
      <w:r>
        <w:t xml:space="preserve">Quítalo. </w:t>
      </w:r>
    </w:p>
    <w:p w14:paraId="7E3F49CE" w14:textId="2DFE3975" w:rsidR="00EE402C" w:rsidRDefault="00376125" w:rsidP="00376125">
      <w:pPr>
        <w:pStyle w:val="Ttulo2"/>
      </w:pPr>
      <w:r>
        <w:t>Imagen de Fondos Europeos:</w:t>
      </w:r>
    </w:p>
    <w:p w14:paraId="331AD65C" w14:textId="6F22E591" w:rsidR="00376125" w:rsidRDefault="00376125" w:rsidP="00D24F2B">
      <w:r>
        <w:t>Abajo de todas las páginas</w:t>
      </w:r>
      <w:r w:rsidR="004F240D">
        <w:t>, pon la imagen de Fondos europeos:</w:t>
      </w:r>
      <w:r w:rsidR="00592A8F">
        <w:t xml:space="preserve"> </w:t>
      </w:r>
      <w:r w:rsidR="00592A8F" w:rsidRPr="00592A8F">
        <w:t>MICIU+Cofinanciado+AEI.jpg</w:t>
      </w:r>
      <w:r w:rsidR="00592A8F">
        <w:t>, y a la derecha la frase “</w:t>
      </w:r>
      <w:r w:rsidR="001223BC" w:rsidRPr="001223BC">
        <w:t>El Programa Ramón y Cajal está cofinanciado por la Unión Europea”</w:t>
      </w:r>
    </w:p>
    <w:p w14:paraId="72239318" w14:textId="77777777" w:rsidR="00D24F2B" w:rsidRPr="00D24F2B" w:rsidRDefault="00D24F2B" w:rsidP="00427E8D">
      <w:pPr>
        <w:pStyle w:val="Ttulo1"/>
      </w:pPr>
      <w:r w:rsidRPr="00D24F2B">
        <w:lastRenderedPageBreak/>
        <w:t>OBJETIVO FINAL (ENTREGA)</w:t>
      </w:r>
    </w:p>
    <w:p w14:paraId="59CEEE76" w14:textId="0738567C" w:rsidR="00D24F2B" w:rsidRPr="00D24F2B" w:rsidRDefault="00E17215" w:rsidP="001223BC">
      <w:pPr>
        <w:pStyle w:val="Ttulo2"/>
      </w:pPr>
      <w:r w:rsidRPr="00D24F2B">
        <w:t>GENERA EXACTAMENTE 5 ARCHIVOS HTML AUTOCONTENIDOS:</w:t>
      </w:r>
    </w:p>
    <w:p w14:paraId="729F10B0" w14:textId="77777777" w:rsidR="00D24F2B" w:rsidRPr="00D24F2B" w:rsidRDefault="00D24F2B" w:rsidP="00D24F2B">
      <w:r w:rsidRPr="00D24F2B">
        <w:t xml:space="preserve">- </w:t>
      </w:r>
      <w:proofErr w:type="spellStart"/>
      <w:r w:rsidRPr="00D24F2B">
        <w:t>dist</w:t>
      </w:r>
      <w:proofErr w:type="spellEnd"/>
      <w:r w:rsidRPr="00D24F2B">
        <w:t>/pagina1.html</w:t>
      </w:r>
    </w:p>
    <w:p w14:paraId="5B501863" w14:textId="77777777" w:rsidR="00D24F2B" w:rsidRPr="00D24F2B" w:rsidRDefault="00D24F2B" w:rsidP="00D24F2B">
      <w:r w:rsidRPr="00D24F2B">
        <w:t xml:space="preserve">- </w:t>
      </w:r>
      <w:proofErr w:type="spellStart"/>
      <w:r w:rsidRPr="00D24F2B">
        <w:t>dist</w:t>
      </w:r>
      <w:proofErr w:type="spellEnd"/>
      <w:r w:rsidRPr="00D24F2B">
        <w:t>/pagina2.html</w:t>
      </w:r>
    </w:p>
    <w:p w14:paraId="2AC46FE6" w14:textId="77777777" w:rsidR="00D24F2B" w:rsidRPr="00D24F2B" w:rsidRDefault="00D24F2B" w:rsidP="00D24F2B">
      <w:r w:rsidRPr="00D24F2B">
        <w:t xml:space="preserve">- </w:t>
      </w:r>
      <w:proofErr w:type="spellStart"/>
      <w:r w:rsidRPr="00D24F2B">
        <w:t>dist</w:t>
      </w:r>
      <w:proofErr w:type="spellEnd"/>
      <w:r w:rsidRPr="00D24F2B">
        <w:t>/pagina3.html</w:t>
      </w:r>
    </w:p>
    <w:p w14:paraId="4D058D8A" w14:textId="77777777" w:rsidR="00D24F2B" w:rsidRPr="00D24F2B" w:rsidRDefault="00D24F2B" w:rsidP="00D24F2B">
      <w:r w:rsidRPr="00D24F2B">
        <w:t xml:space="preserve">- </w:t>
      </w:r>
      <w:proofErr w:type="spellStart"/>
      <w:r w:rsidRPr="00D24F2B">
        <w:t>dist</w:t>
      </w:r>
      <w:proofErr w:type="spellEnd"/>
      <w:r w:rsidRPr="00D24F2B">
        <w:t>/pagina4.html</w:t>
      </w:r>
    </w:p>
    <w:p w14:paraId="0D0BCBBC" w14:textId="77777777" w:rsidR="00D24F2B" w:rsidRPr="00D24F2B" w:rsidRDefault="00D24F2B" w:rsidP="00D24F2B">
      <w:r w:rsidRPr="00D24F2B">
        <w:t xml:space="preserve">Cada archivo debe ser 100% </w:t>
      </w:r>
      <w:proofErr w:type="spellStart"/>
      <w:r w:rsidRPr="00D24F2B">
        <w:t>pegable</w:t>
      </w:r>
      <w:proofErr w:type="spellEnd"/>
      <w:r w:rsidRPr="00D24F2B">
        <w:t xml:space="preserve"> y funcionar por sí mismo:</w:t>
      </w:r>
    </w:p>
    <w:p w14:paraId="1893909D" w14:textId="77777777" w:rsidR="00D24F2B" w:rsidRPr="00D24F2B" w:rsidRDefault="00D24F2B" w:rsidP="00D24F2B">
      <w:r w:rsidRPr="00D24F2B">
        <w:t>- TODO el CSS necesario debe ir dentro de &lt;</w:t>
      </w:r>
      <w:proofErr w:type="spellStart"/>
      <w:r w:rsidRPr="00D24F2B">
        <w:t>style</w:t>
      </w:r>
      <w:proofErr w:type="spellEnd"/>
      <w:r w:rsidRPr="00D24F2B">
        <w:t>&gt;…&lt;/</w:t>
      </w:r>
      <w:proofErr w:type="spellStart"/>
      <w:r w:rsidRPr="00D24F2B">
        <w:t>style</w:t>
      </w:r>
      <w:proofErr w:type="spellEnd"/>
      <w:r w:rsidRPr="00D24F2B">
        <w:t>&gt; en el &lt;head&gt;</w:t>
      </w:r>
    </w:p>
    <w:p w14:paraId="701F9C0B" w14:textId="77777777" w:rsidR="00D24F2B" w:rsidRPr="00D24F2B" w:rsidRDefault="00D24F2B" w:rsidP="00D24F2B">
      <w:r w:rsidRPr="00D24F2B">
        <w:t xml:space="preserve">- TODO el </w:t>
      </w:r>
      <w:proofErr w:type="spellStart"/>
      <w:r w:rsidRPr="00D24F2B">
        <w:t>JS</w:t>
      </w:r>
      <w:proofErr w:type="spellEnd"/>
      <w:r w:rsidRPr="00D24F2B">
        <w:t xml:space="preserve"> necesario debe ir dentro de &lt;script&gt;…&lt;/script&gt; al final del &lt;</w:t>
      </w:r>
      <w:proofErr w:type="spellStart"/>
      <w:r w:rsidRPr="00D24F2B">
        <w:t>body</w:t>
      </w:r>
      <w:proofErr w:type="spellEnd"/>
      <w:r w:rsidRPr="00D24F2B">
        <w:t>&gt;</w:t>
      </w:r>
    </w:p>
    <w:p w14:paraId="07B23701" w14:textId="77777777" w:rsidR="00D24F2B" w:rsidRDefault="00D24F2B" w:rsidP="00D24F2B">
      <w:r w:rsidRPr="00D24F2B">
        <w:t>- NO debe depender de rutas a carpetas locales (</w:t>
      </w:r>
      <w:proofErr w:type="spellStart"/>
      <w:r w:rsidRPr="00D24F2B">
        <w:t>css</w:t>
      </w:r>
      <w:proofErr w:type="spellEnd"/>
      <w:r w:rsidRPr="00D24F2B">
        <w:t>/</w:t>
      </w:r>
      <w:proofErr w:type="spellStart"/>
      <w:r w:rsidRPr="00D24F2B">
        <w:t>assets</w:t>
      </w:r>
      <w:proofErr w:type="spellEnd"/>
      <w:r w:rsidRPr="00D24F2B">
        <w:t>/</w:t>
      </w:r>
      <w:proofErr w:type="spellStart"/>
      <w:r w:rsidRPr="00D24F2B">
        <w:t>js</w:t>
      </w:r>
      <w:proofErr w:type="spellEnd"/>
      <w:r w:rsidRPr="00D24F2B">
        <w:t>). Reemplaza rutas por contenido embebido cuando sea local.</w:t>
      </w:r>
    </w:p>
    <w:p w14:paraId="12A6CC9D" w14:textId="66FB6169" w:rsidR="001223BC" w:rsidRDefault="00E17215" w:rsidP="001223BC">
      <w:pPr>
        <w:pStyle w:val="Ttulo2"/>
      </w:pPr>
      <w:r>
        <w:t>GENERA 5 ARCHIVOS IDÉNTICOS TRADUCIDOS AL INGLÉS</w:t>
      </w:r>
    </w:p>
    <w:p w14:paraId="07C4EA66" w14:textId="1BAC3BF6" w:rsidR="00E17215" w:rsidRPr="00E17215" w:rsidRDefault="00E17215" w:rsidP="00E17215">
      <w:r>
        <w:t>Separa los resultados en dos carpetas /</w:t>
      </w:r>
      <w:proofErr w:type="spellStart"/>
      <w:r>
        <w:t>esp</w:t>
      </w:r>
      <w:proofErr w:type="spellEnd"/>
      <w:r>
        <w:t xml:space="preserve"> /</w:t>
      </w:r>
      <w:proofErr w:type="spellStart"/>
      <w:r>
        <w:t>ing</w:t>
      </w:r>
      <w:proofErr w:type="spellEnd"/>
    </w:p>
    <w:p w14:paraId="3F7ED7C5" w14:textId="77777777" w:rsidR="00D24F2B" w:rsidRPr="00D24F2B" w:rsidRDefault="00D24F2B" w:rsidP="00E17215">
      <w:pPr>
        <w:pStyle w:val="Ttulo2"/>
      </w:pPr>
      <w:r w:rsidRPr="00D24F2B">
        <w:t>ENLACES ENTRE LAS 5 PÁGINAS</w:t>
      </w:r>
    </w:p>
    <w:p w14:paraId="002875EA" w14:textId="77777777" w:rsidR="00D24F2B" w:rsidRPr="00D24F2B" w:rsidRDefault="00D24F2B" w:rsidP="00D24F2B">
      <w:r w:rsidRPr="00D24F2B">
        <w:t xml:space="preserve">- Actualiza los enlaces del menú y </w:t>
      </w:r>
      <w:proofErr w:type="spellStart"/>
      <w:r w:rsidRPr="00D24F2B">
        <w:t>anchors</w:t>
      </w:r>
      <w:proofErr w:type="spellEnd"/>
      <w:r w:rsidRPr="00D24F2B">
        <w:t xml:space="preserve"> internos para que apunten a:</w:t>
      </w:r>
    </w:p>
    <w:p w14:paraId="2B404137" w14:textId="32A9B0D7" w:rsidR="00D24F2B" w:rsidRPr="00D24F2B" w:rsidRDefault="00D24F2B" w:rsidP="00D24F2B">
      <w:r w:rsidRPr="00D24F2B">
        <w:t>  pagina1.html, pagina2.html, etc.</w:t>
      </w:r>
      <w:r w:rsidR="00E966E6">
        <w:t xml:space="preserve"> Debidamente renombradas para más claridad.</w:t>
      </w:r>
    </w:p>
    <w:p w14:paraId="5B129F17" w14:textId="77777777" w:rsidR="00D24F2B" w:rsidRDefault="00D24F2B" w:rsidP="00D24F2B">
      <w:r w:rsidRPr="00D24F2B">
        <w:t>- Si hay rutas relativas tipo /</w:t>
      </w:r>
      <w:proofErr w:type="spellStart"/>
      <w:r w:rsidRPr="00D24F2B">
        <w:t>about</w:t>
      </w:r>
      <w:proofErr w:type="spellEnd"/>
      <w:r w:rsidRPr="00D24F2B">
        <w:t xml:space="preserve"> o /</w:t>
      </w:r>
      <w:proofErr w:type="spellStart"/>
      <w:r w:rsidRPr="00D24F2B">
        <w:t>contact</w:t>
      </w:r>
      <w:proofErr w:type="spellEnd"/>
      <w:r w:rsidRPr="00D24F2B">
        <w:t>, conviértelas a la página correspondiente.</w:t>
      </w:r>
    </w:p>
    <w:p w14:paraId="015B81E2" w14:textId="1BCCBADF" w:rsidR="00347D6E" w:rsidRDefault="00347D6E" w:rsidP="00347D6E">
      <w:pPr>
        <w:pStyle w:val="Ttulo2"/>
      </w:pPr>
      <w:r>
        <w:t>SUBE A GITHUB</w:t>
      </w:r>
    </w:p>
    <w:p w14:paraId="1524BD66" w14:textId="6C21BD5E" w:rsidR="00347D6E" w:rsidRPr="00D24F2B" w:rsidRDefault="00427E8D" w:rsidP="00D24F2B">
      <w:r>
        <w:t xml:space="preserve">Sube a </w:t>
      </w:r>
      <w:proofErr w:type="spellStart"/>
      <w:r>
        <w:t>Github</w:t>
      </w:r>
      <w:proofErr w:type="spellEnd"/>
      <w:r>
        <w:t xml:space="preserve"> los resultados finales de las páginas en inglés y español, y pon en producción las mismas páginas para poder visualizarlas. </w:t>
      </w:r>
    </w:p>
    <w:p w14:paraId="29AA4927" w14:textId="77777777" w:rsidR="00D24F2B" w:rsidRPr="00D24F2B" w:rsidRDefault="00D24F2B" w:rsidP="00EE402C">
      <w:pPr>
        <w:pStyle w:val="Ttulo1"/>
      </w:pPr>
      <w:r w:rsidRPr="00D24F2B">
        <w:t>RESTRICCIONES</w:t>
      </w:r>
    </w:p>
    <w:p w14:paraId="04C52EC5" w14:textId="77777777" w:rsidR="00D24F2B" w:rsidRPr="00D24F2B" w:rsidRDefault="00D24F2B" w:rsidP="00D24F2B">
      <w:r w:rsidRPr="00D24F2B">
        <w:t>- No refactorices ni reescribas la web; solo empaqueta.</w:t>
      </w:r>
    </w:p>
    <w:p w14:paraId="1B9FE7A0" w14:textId="77777777" w:rsidR="00D24F2B" w:rsidRPr="00D24F2B" w:rsidRDefault="00D24F2B" w:rsidP="00D24F2B">
      <w:r w:rsidRPr="00D24F2B">
        <w:t>- No inventes contenido.</w:t>
      </w:r>
    </w:p>
    <w:p w14:paraId="6085B778" w14:textId="77777777" w:rsidR="00D24F2B" w:rsidRPr="00D24F2B" w:rsidRDefault="00D24F2B" w:rsidP="00D24F2B">
      <w:r w:rsidRPr="00D24F2B">
        <w:t>- No dependas de carpetas locales en el resultado final.</w:t>
      </w:r>
    </w:p>
    <w:p w14:paraId="04DC6857" w14:textId="77777777" w:rsidR="00D24F2B" w:rsidRPr="00D24F2B" w:rsidRDefault="00D24F2B" w:rsidP="00D24F2B">
      <w:r w:rsidRPr="00D24F2B">
        <w:t>- Si una página no existe como HTML (por ser Drupal/Twig), usa el HTML estático más cercano o el generado si se incluye en la entrega.</w:t>
      </w:r>
    </w:p>
    <w:p w14:paraId="7487432C" w14:textId="2B00A09B" w:rsidR="00D24F2B" w:rsidRPr="00D24F2B" w:rsidRDefault="00D24F2B" w:rsidP="00D24F2B"/>
    <w:sectPr w:rsidR="00D24F2B" w:rsidRPr="00D24F2B" w:rsidSect="0022189B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701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F69D2" w14:textId="77777777" w:rsidR="00CD1509" w:rsidRDefault="00CD1509" w:rsidP="00685C2E">
      <w:r>
        <w:separator/>
      </w:r>
    </w:p>
  </w:endnote>
  <w:endnote w:type="continuationSeparator" w:id="0">
    <w:p w14:paraId="0CED4418" w14:textId="77777777" w:rsidR="00CD1509" w:rsidRDefault="00CD1509" w:rsidP="00685C2E">
      <w:r>
        <w:continuationSeparator/>
      </w:r>
    </w:p>
  </w:endnote>
  <w:endnote w:type="continuationNotice" w:id="1">
    <w:p w14:paraId="6BA62EBA" w14:textId="77777777" w:rsidR="00CD1509" w:rsidRDefault="00CD1509" w:rsidP="00685C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7509568"/>
      <w:docPartObj>
        <w:docPartGallery w:val="Page Numbers (Bottom of Page)"/>
        <w:docPartUnique/>
      </w:docPartObj>
    </w:sdtPr>
    <w:sdtContent>
      <w:p w14:paraId="7C7263B5" w14:textId="77777777" w:rsidR="00E67771" w:rsidRDefault="00E67771" w:rsidP="00686B97">
        <w:pPr>
          <w:pStyle w:val="Piedepgina"/>
          <w:jc w:val="center"/>
        </w:pPr>
        <w:r>
          <w:t xml:space="preserve">Página </w:t>
        </w:r>
        <w:r>
          <w:fldChar w:fldCharType="begin"/>
        </w:r>
        <w:r>
          <w:instrText>PAGE  \* Arabic  \* MERGEFORMAT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de </w:t>
        </w:r>
        <w:fldSimple w:instr="NUMPAGES  \* Arabic  \* MERGEFORMAT">
          <w:r>
            <w:t>2</w:t>
          </w:r>
        </w:fldSimple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6E94F" w14:textId="77777777" w:rsidR="00C9312F" w:rsidRPr="00B668EA" w:rsidRDefault="00B668EA" w:rsidP="00B668EA">
    <w:pPr>
      <w:pStyle w:val="Piedepgina"/>
      <w:jc w:val="center"/>
      <w:rPr>
        <w:sz w:val="20"/>
        <w:szCs w:val="20"/>
      </w:rPr>
    </w:pPr>
    <w:r w:rsidRPr="00B668EA">
      <w:rPr>
        <w:sz w:val="20"/>
        <w:szCs w:val="20"/>
      </w:rPr>
      <w:t xml:space="preserve">Página </w:t>
    </w:r>
    <w:r w:rsidRPr="00B668EA">
      <w:rPr>
        <w:sz w:val="20"/>
        <w:szCs w:val="20"/>
      </w:rPr>
      <w:fldChar w:fldCharType="begin"/>
    </w:r>
    <w:r w:rsidRPr="00B668EA">
      <w:rPr>
        <w:sz w:val="20"/>
        <w:szCs w:val="20"/>
      </w:rPr>
      <w:instrText>PAGE  \* Arabic  \* MERGEFORMAT</w:instrText>
    </w:r>
    <w:r w:rsidRPr="00B668EA">
      <w:rPr>
        <w:sz w:val="20"/>
        <w:szCs w:val="20"/>
      </w:rPr>
      <w:fldChar w:fldCharType="separate"/>
    </w:r>
    <w:r w:rsidRPr="00B668EA">
      <w:rPr>
        <w:sz w:val="20"/>
        <w:szCs w:val="20"/>
      </w:rPr>
      <w:t>1</w:t>
    </w:r>
    <w:r w:rsidRPr="00B668EA">
      <w:rPr>
        <w:sz w:val="20"/>
        <w:szCs w:val="20"/>
      </w:rPr>
      <w:fldChar w:fldCharType="end"/>
    </w:r>
    <w:r w:rsidRPr="00B668EA">
      <w:rPr>
        <w:sz w:val="20"/>
        <w:szCs w:val="20"/>
      </w:rPr>
      <w:t xml:space="preserve"> de </w:t>
    </w:r>
    <w:r w:rsidRPr="00B668EA">
      <w:rPr>
        <w:sz w:val="20"/>
        <w:szCs w:val="20"/>
      </w:rPr>
      <w:fldChar w:fldCharType="begin"/>
    </w:r>
    <w:r w:rsidRPr="00B668EA">
      <w:rPr>
        <w:sz w:val="20"/>
        <w:szCs w:val="20"/>
      </w:rPr>
      <w:instrText>NUMPAGES  \* Arabic  \* MERGEFORMAT</w:instrText>
    </w:r>
    <w:r w:rsidRPr="00B668EA">
      <w:rPr>
        <w:sz w:val="20"/>
        <w:szCs w:val="20"/>
      </w:rPr>
      <w:fldChar w:fldCharType="separate"/>
    </w:r>
    <w:r w:rsidRPr="00B668EA">
      <w:rPr>
        <w:sz w:val="20"/>
        <w:szCs w:val="20"/>
      </w:rPr>
      <w:t>2</w:t>
    </w:r>
    <w:r w:rsidRPr="00B668EA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E730E" w14:textId="77777777" w:rsidR="00CD1509" w:rsidRDefault="00CD1509" w:rsidP="00685C2E">
      <w:r>
        <w:separator/>
      </w:r>
    </w:p>
  </w:footnote>
  <w:footnote w:type="continuationSeparator" w:id="0">
    <w:p w14:paraId="78C2FDC7" w14:textId="77777777" w:rsidR="00CD1509" w:rsidRDefault="00CD1509" w:rsidP="00685C2E">
      <w:r>
        <w:continuationSeparator/>
      </w:r>
    </w:p>
  </w:footnote>
  <w:footnote w:type="continuationNotice" w:id="1">
    <w:p w14:paraId="5C76F792" w14:textId="77777777" w:rsidR="00CD1509" w:rsidRDefault="00CD1509" w:rsidP="00685C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6D7BF" w14:textId="77777777" w:rsidR="00645BB9" w:rsidRDefault="00E67771" w:rsidP="004E44E2">
    <w:pPr>
      <w:jc w:val="right"/>
    </w:pPr>
    <w:r>
      <w:rPr>
        <w:noProof/>
      </w:rPr>
      <w:drawing>
        <wp:inline distT="0" distB="0" distL="0" distR="0" wp14:anchorId="4C370C93" wp14:editId="630E2C26">
          <wp:extent cx="770143" cy="544195"/>
          <wp:effectExtent l="0" t="0" r="0" b="8255"/>
          <wp:docPr id="1939566775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531194" name="Gráfico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692" cy="54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866" w:type="pct"/>
      <w:tblInd w:w="-998" w:type="dxa"/>
      <w:tblLook w:val="04A0" w:firstRow="1" w:lastRow="0" w:firstColumn="1" w:lastColumn="0" w:noHBand="0" w:noVBand="1"/>
    </w:tblPr>
    <w:tblGrid>
      <w:gridCol w:w="7962"/>
      <w:gridCol w:w="2679"/>
    </w:tblGrid>
    <w:tr w:rsidR="003C5CB8" w:rsidRPr="00BA3BD4" w14:paraId="4D1AA58C" w14:textId="77777777" w:rsidTr="003A10E6">
      <w:trPr>
        <w:trHeight w:val="1665"/>
      </w:trPr>
      <w:tc>
        <w:tcPr>
          <w:tcW w:w="3741" w:type="pct"/>
          <w:vAlign w:val="center"/>
        </w:tcPr>
        <w:p w14:paraId="73904363" w14:textId="77777777" w:rsidR="003C5CB8" w:rsidRPr="00BA3BD4" w:rsidRDefault="003C5CB8" w:rsidP="00685C2E">
          <w:bookmarkStart w:id="0" w:name="_Hlk215672037"/>
          <w:r>
            <w:rPr>
              <w:noProof/>
            </w:rPr>
            <w:drawing>
              <wp:inline distT="0" distB="0" distL="0" distR="0" wp14:anchorId="04E0D20E" wp14:editId="3FE72420">
                <wp:extent cx="2469600" cy="914196"/>
                <wp:effectExtent l="0" t="0" r="6985" b="635"/>
                <wp:docPr id="612592499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4484468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69600" cy="91419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59" w:type="pct"/>
          <w:vAlign w:val="center"/>
        </w:tcPr>
        <w:p w14:paraId="00761545" w14:textId="77777777" w:rsidR="003C5CB8" w:rsidRPr="00BA3BD4" w:rsidRDefault="003C5CB8" w:rsidP="00685C2E">
          <w:r>
            <w:rPr>
              <w:noProof/>
            </w:rPr>
            <w:drawing>
              <wp:inline distT="0" distB="0" distL="0" distR="0" wp14:anchorId="2161AC94" wp14:editId="3B267226">
                <wp:extent cx="1199526" cy="847593"/>
                <wp:effectExtent l="0" t="0" r="635" b="0"/>
                <wp:docPr id="1725315604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378039" name="Gráfico 16937803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4996" cy="858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bookmarkEnd w:id="0"/>
  </w:tbl>
  <w:p w14:paraId="124DCF85" w14:textId="77777777" w:rsidR="00645BB9" w:rsidRDefault="00645BB9" w:rsidP="00685C2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4EBAA4"/>
    <w:multiLevelType w:val="hybridMultilevel"/>
    <w:tmpl w:val="DE5DD72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89"/>
    <w:multiLevelType w:val="singleLevel"/>
    <w:tmpl w:val="75E2E17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2210D3"/>
    <w:multiLevelType w:val="hybridMultilevel"/>
    <w:tmpl w:val="E384D1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FA7E39"/>
    <w:multiLevelType w:val="multilevel"/>
    <w:tmpl w:val="46E0765E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6DA1CA7"/>
    <w:multiLevelType w:val="hybridMultilevel"/>
    <w:tmpl w:val="3368781A"/>
    <w:lvl w:ilvl="0" w:tplc="8B14F582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B72C5"/>
    <w:multiLevelType w:val="hybridMultilevel"/>
    <w:tmpl w:val="A05A1706"/>
    <w:lvl w:ilvl="0" w:tplc="0C0A0013">
      <w:start w:val="1"/>
      <w:numFmt w:val="upperRoman"/>
      <w:lvlText w:val="%1."/>
      <w:lvlJc w:val="righ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>
      <w:start w:val="1"/>
      <w:numFmt w:val="lowerRoman"/>
      <w:lvlText w:val="%3."/>
      <w:lvlJc w:val="right"/>
      <w:pPr>
        <w:ind w:left="2868" w:hanging="180"/>
      </w:pPr>
    </w:lvl>
    <w:lvl w:ilvl="3" w:tplc="0C0A000F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07282FCA"/>
    <w:multiLevelType w:val="hybridMultilevel"/>
    <w:tmpl w:val="D5D60768"/>
    <w:lvl w:ilvl="0" w:tplc="59EE89BC">
      <w:start w:val="1"/>
      <w:numFmt w:val="lowerRoman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B26EE7"/>
    <w:multiLevelType w:val="hybridMultilevel"/>
    <w:tmpl w:val="A2A0754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EC40D80E">
      <w:numFmt w:val="bullet"/>
      <w:lvlText w:val=""/>
      <w:lvlJc w:val="left"/>
      <w:pPr>
        <w:ind w:left="2340" w:hanging="360"/>
      </w:pPr>
      <w:rPr>
        <w:rFonts w:ascii="Symbol" w:eastAsia="Aptos" w:hAnsi="Symbol" w:cs="Times New Roman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557ED2"/>
    <w:multiLevelType w:val="hybridMultilevel"/>
    <w:tmpl w:val="35FC4AF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911F1D"/>
    <w:multiLevelType w:val="hybridMultilevel"/>
    <w:tmpl w:val="20D84C8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09763C"/>
    <w:multiLevelType w:val="multilevel"/>
    <w:tmpl w:val="7FFECBF2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0C373D6B"/>
    <w:multiLevelType w:val="hybridMultilevel"/>
    <w:tmpl w:val="2E90BF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EC6222"/>
    <w:multiLevelType w:val="hybridMultilevel"/>
    <w:tmpl w:val="18A6021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62010E2"/>
    <w:multiLevelType w:val="hybridMultilevel"/>
    <w:tmpl w:val="1468344E"/>
    <w:lvl w:ilvl="0" w:tplc="E4288A98">
      <w:start w:val="1"/>
      <w:numFmt w:val="lowerLetter"/>
      <w:lvlText w:val="%1)"/>
      <w:lvlJc w:val="left"/>
      <w:pPr>
        <w:ind w:left="786" w:hanging="360"/>
      </w:pPr>
      <w:rPr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178A3591"/>
    <w:multiLevelType w:val="hybridMultilevel"/>
    <w:tmpl w:val="0D68A888"/>
    <w:lvl w:ilvl="0" w:tplc="F83498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06499A"/>
    <w:multiLevelType w:val="hybridMultilevel"/>
    <w:tmpl w:val="AF327EF6"/>
    <w:lvl w:ilvl="0" w:tplc="12BE6E1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A3376A"/>
    <w:multiLevelType w:val="hybridMultilevel"/>
    <w:tmpl w:val="56EABF26"/>
    <w:lvl w:ilvl="0" w:tplc="2102BC9C">
      <w:start w:val="1"/>
      <w:numFmt w:val="bullet"/>
      <w:lvlText w:val="-"/>
      <w:lvlJc w:val="left"/>
      <w:pPr>
        <w:ind w:left="1080" w:hanging="360"/>
      </w:pPr>
      <w:rPr>
        <w:rFonts w:ascii="Arial" w:eastAsia="Arial Unicode MS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B1F3A5B"/>
    <w:multiLevelType w:val="hybridMultilevel"/>
    <w:tmpl w:val="1F462184"/>
    <w:lvl w:ilvl="0" w:tplc="E0A82D4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8950C3"/>
    <w:multiLevelType w:val="multilevel"/>
    <w:tmpl w:val="22E8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7493F"/>
    <w:multiLevelType w:val="hybridMultilevel"/>
    <w:tmpl w:val="7FE87F5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2BB1AED"/>
    <w:multiLevelType w:val="hybridMultilevel"/>
    <w:tmpl w:val="1E32C4FA"/>
    <w:lvl w:ilvl="0" w:tplc="59465652">
      <w:start w:val="1"/>
      <w:numFmt w:val="lowerRoman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E846A6"/>
    <w:multiLevelType w:val="hybridMultilevel"/>
    <w:tmpl w:val="02409742"/>
    <w:lvl w:ilvl="0" w:tplc="51689D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017061"/>
    <w:multiLevelType w:val="hybridMultilevel"/>
    <w:tmpl w:val="01067F3A"/>
    <w:lvl w:ilvl="0" w:tplc="6AB4F12A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25CC3236"/>
    <w:multiLevelType w:val="hybridMultilevel"/>
    <w:tmpl w:val="207A589E"/>
    <w:lvl w:ilvl="0" w:tplc="6AB4F12A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62042A4"/>
    <w:multiLevelType w:val="hybridMultilevel"/>
    <w:tmpl w:val="204ED8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4D0C07"/>
    <w:multiLevelType w:val="hybridMultilevel"/>
    <w:tmpl w:val="16C4B33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8A4552F"/>
    <w:multiLevelType w:val="multilevel"/>
    <w:tmpl w:val="AA04FF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2C5D2F2F"/>
    <w:multiLevelType w:val="hybridMultilevel"/>
    <w:tmpl w:val="8C82B930"/>
    <w:lvl w:ilvl="0" w:tplc="C28C2DD4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D6A7C79"/>
    <w:multiLevelType w:val="hybridMultilevel"/>
    <w:tmpl w:val="4BEAC7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E1C15D0"/>
    <w:multiLevelType w:val="hybridMultilevel"/>
    <w:tmpl w:val="A73C194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5AF3D73"/>
    <w:multiLevelType w:val="multilevel"/>
    <w:tmpl w:val="67C8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784D98"/>
    <w:multiLevelType w:val="hybridMultilevel"/>
    <w:tmpl w:val="D460E18E"/>
    <w:lvl w:ilvl="0" w:tplc="51689D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8543A9"/>
    <w:multiLevelType w:val="hybridMultilevel"/>
    <w:tmpl w:val="443077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6EF404D"/>
    <w:multiLevelType w:val="hybridMultilevel"/>
    <w:tmpl w:val="44422444"/>
    <w:lvl w:ilvl="0" w:tplc="91EC73A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874794D"/>
    <w:multiLevelType w:val="hybridMultilevel"/>
    <w:tmpl w:val="8D8EEC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A080AC8"/>
    <w:multiLevelType w:val="hybridMultilevel"/>
    <w:tmpl w:val="9FDAD728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A040B6"/>
    <w:multiLevelType w:val="hybridMultilevel"/>
    <w:tmpl w:val="5E346D86"/>
    <w:lvl w:ilvl="0" w:tplc="0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C543314"/>
    <w:multiLevelType w:val="multilevel"/>
    <w:tmpl w:val="685E42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832" w:hanging="1440"/>
      </w:pPr>
      <w:rPr>
        <w:rFonts w:hint="default"/>
      </w:rPr>
    </w:lvl>
  </w:abstractNum>
  <w:abstractNum w:abstractNumId="38" w15:restartNumberingAfterBreak="0">
    <w:nsid w:val="3C6D5276"/>
    <w:multiLevelType w:val="hybridMultilevel"/>
    <w:tmpl w:val="875E8886"/>
    <w:lvl w:ilvl="0" w:tplc="C980BD8E">
      <w:start w:val="2"/>
      <w:numFmt w:val="decimal"/>
      <w:lvlText w:val="%1-"/>
      <w:lvlJc w:val="left"/>
      <w:pPr>
        <w:ind w:left="720" w:hanging="360"/>
      </w:pPr>
      <w:rPr>
        <w:rFonts w:cs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D45465B"/>
    <w:multiLevelType w:val="hybridMultilevel"/>
    <w:tmpl w:val="9C1452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2613B3C"/>
    <w:multiLevelType w:val="hybridMultilevel"/>
    <w:tmpl w:val="F40026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EB7935"/>
    <w:multiLevelType w:val="multilevel"/>
    <w:tmpl w:val="949C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321A01"/>
    <w:multiLevelType w:val="hybridMultilevel"/>
    <w:tmpl w:val="9808FDD4"/>
    <w:lvl w:ilvl="0" w:tplc="96FA632A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57022DC"/>
    <w:multiLevelType w:val="hybridMultilevel"/>
    <w:tmpl w:val="7A22FC9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5B4599"/>
    <w:multiLevelType w:val="hybridMultilevel"/>
    <w:tmpl w:val="3B86EC2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6D75FB9"/>
    <w:multiLevelType w:val="hybridMultilevel"/>
    <w:tmpl w:val="9A44942A"/>
    <w:lvl w:ilvl="0" w:tplc="7FC086E6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8536C93"/>
    <w:multiLevelType w:val="multilevel"/>
    <w:tmpl w:val="494AF9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48731AC3"/>
    <w:multiLevelType w:val="hybridMultilevel"/>
    <w:tmpl w:val="B5A4F3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9301C4"/>
    <w:multiLevelType w:val="hybridMultilevel"/>
    <w:tmpl w:val="46E65B9A"/>
    <w:lvl w:ilvl="0" w:tplc="57FCCCAA">
      <w:start w:val="1"/>
      <w:numFmt w:val="lowerRoman"/>
      <w:lvlText w:val="%1."/>
      <w:lvlJc w:val="left"/>
      <w:pPr>
        <w:ind w:left="486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846" w:hanging="360"/>
      </w:pPr>
    </w:lvl>
    <w:lvl w:ilvl="2" w:tplc="0C0A001B" w:tentative="1">
      <w:start w:val="1"/>
      <w:numFmt w:val="lowerRoman"/>
      <w:lvlText w:val="%3."/>
      <w:lvlJc w:val="right"/>
      <w:pPr>
        <w:ind w:left="1566" w:hanging="180"/>
      </w:pPr>
    </w:lvl>
    <w:lvl w:ilvl="3" w:tplc="0C0A000F" w:tentative="1">
      <w:start w:val="1"/>
      <w:numFmt w:val="decimal"/>
      <w:lvlText w:val="%4."/>
      <w:lvlJc w:val="left"/>
      <w:pPr>
        <w:ind w:left="2286" w:hanging="360"/>
      </w:pPr>
    </w:lvl>
    <w:lvl w:ilvl="4" w:tplc="0C0A0019" w:tentative="1">
      <w:start w:val="1"/>
      <w:numFmt w:val="lowerLetter"/>
      <w:lvlText w:val="%5."/>
      <w:lvlJc w:val="left"/>
      <w:pPr>
        <w:ind w:left="3006" w:hanging="360"/>
      </w:pPr>
    </w:lvl>
    <w:lvl w:ilvl="5" w:tplc="0C0A001B" w:tentative="1">
      <w:start w:val="1"/>
      <w:numFmt w:val="lowerRoman"/>
      <w:lvlText w:val="%6."/>
      <w:lvlJc w:val="right"/>
      <w:pPr>
        <w:ind w:left="3726" w:hanging="180"/>
      </w:pPr>
    </w:lvl>
    <w:lvl w:ilvl="6" w:tplc="0C0A000F" w:tentative="1">
      <w:start w:val="1"/>
      <w:numFmt w:val="decimal"/>
      <w:lvlText w:val="%7."/>
      <w:lvlJc w:val="left"/>
      <w:pPr>
        <w:ind w:left="4446" w:hanging="360"/>
      </w:pPr>
    </w:lvl>
    <w:lvl w:ilvl="7" w:tplc="0C0A0019" w:tentative="1">
      <w:start w:val="1"/>
      <w:numFmt w:val="lowerLetter"/>
      <w:lvlText w:val="%8."/>
      <w:lvlJc w:val="left"/>
      <w:pPr>
        <w:ind w:left="5166" w:hanging="360"/>
      </w:pPr>
    </w:lvl>
    <w:lvl w:ilvl="8" w:tplc="0C0A001B" w:tentative="1">
      <w:start w:val="1"/>
      <w:numFmt w:val="lowerRoman"/>
      <w:lvlText w:val="%9."/>
      <w:lvlJc w:val="right"/>
      <w:pPr>
        <w:ind w:left="5886" w:hanging="180"/>
      </w:pPr>
    </w:lvl>
  </w:abstractNum>
  <w:abstractNum w:abstractNumId="49" w15:restartNumberingAfterBreak="0">
    <w:nsid w:val="49F5717E"/>
    <w:multiLevelType w:val="hybridMultilevel"/>
    <w:tmpl w:val="7E1EE8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012211"/>
    <w:multiLevelType w:val="hybridMultilevel"/>
    <w:tmpl w:val="1EE489B2"/>
    <w:lvl w:ilvl="0" w:tplc="79C4F4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4B2B7873"/>
    <w:multiLevelType w:val="hybridMultilevel"/>
    <w:tmpl w:val="34D40112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4D196C02"/>
    <w:multiLevelType w:val="hybridMultilevel"/>
    <w:tmpl w:val="BB5ADA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F0E01F3"/>
    <w:multiLevelType w:val="hybridMultilevel"/>
    <w:tmpl w:val="21088B4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04F2EC9"/>
    <w:multiLevelType w:val="multilevel"/>
    <w:tmpl w:val="46CA3A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52AE1D07"/>
    <w:multiLevelType w:val="hybridMultilevel"/>
    <w:tmpl w:val="28D865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2FB3448"/>
    <w:multiLevelType w:val="hybridMultilevel"/>
    <w:tmpl w:val="CAA00C30"/>
    <w:lvl w:ilvl="0" w:tplc="1004BC7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2F6DDB"/>
    <w:multiLevelType w:val="multilevel"/>
    <w:tmpl w:val="3A80C0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8" w15:restartNumberingAfterBreak="0">
    <w:nsid w:val="5B940957"/>
    <w:multiLevelType w:val="hybridMultilevel"/>
    <w:tmpl w:val="3EDCE37C"/>
    <w:lvl w:ilvl="0" w:tplc="E654D1B2">
      <w:start w:val="3"/>
      <w:numFmt w:val="upperRoman"/>
      <w:lvlText w:val="%1-"/>
      <w:lvlJc w:val="left"/>
      <w:pPr>
        <w:ind w:left="1206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66" w:hanging="360"/>
      </w:pPr>
    </w:lvl>
    <w:lvl w:ilvl="2" w:tplc="0C0A001B" w:tentative="1">
      <w:start w:val="1"/>
      <w:numFmt w:val="lowerRoman"/>
      <w:lvlText w:val="%3."/>
      <w:lvlJc w:val="right"/>
      <w:pPr>
        <w:ind w:left="2286" w:hanging="180"/>
      </w:pPr>
    </w:lvl>
    <w:lvl w:ilvl="3" w:tplc="0C0A000F" w:tentative="1">
      <w:start w:val="1"/>
      <w:numFmt w:val="decimal"/>
      <w:lvlText w:val="%4."/>
      <w:lvlJc w:val="left"/>
      <w:pPr>
        <w:ind w:left="3006" w:hanging="360"/>
      </w:pPr>
    </w:lvl>
    <w:lvl w:ilvl="4" w:tplc="0C0A0019" w:tentative="1">
      <w:start w:val="1"/>
      <w:numFmt w:val="lowerLetter"/>
      <w:lvlText w:val="%5."/>
      <w:lvlJc w:val="left"/>
      <w:pPr>
        <w:ind w:left="3726" w:hanging="360"/>
      </w:pPr>
    </w:lvl>
    <w:lvl w:ilvl="5" w:tplc="0C0A001B" w:tentative="1">
      <w:start w:val="1"/>
      <w:numFmt w:val="lowerRoman"/>
      <w:lvlText w:val="%6."/>
      <w:lvlJc w:val="right"/>
      <w:pPr>
        <w:ind w:left="4446" w:hanging="180"/>
      </w:pPr>
    </w:lvl>
    <w:lvl w:ilvl="6" w:tplc="0C0A000F" w:tentative="1">
      <w:start w:val="1"/>
      <w:numFmt w:val="decimal"/>
      <w:lvlText w:val="%7."/>
      <w:lvlJc w:val="left"/>
      <w:pPr>
        <w:ind w:left="5166" w:hanging="360"/>
      </w:pPr>
    </w:lvl>
    <w:lvl w:ilvl="7" w:tplc="0C0A0019" w:tentative="1">
      <w:start w:val="1"/>
      <w:numFmt w:val="lowerLetter"/>
      <w:lvlText w:val="%8."/>
      <w:lvlJc w:val="left"/>
      <w:pPr>
        <w:ind w:left="5886" w:hanging="360"/>
      </w:pPr>
    </w:lvl>
    <w:lvl w:ilvl="8" w:tplc="0C0A001B" w:tentative="1">
      <w:start w:val="1"/>
      <w:numFmt w:val="lowerRoman"/>
      <w:lvlText w:val="%9."/>
      <w:lvlJc w:val="right"/>
      <w:pPr>
        <w:ind w:left="6606" w:hanging="180"/>
      </w:pPr>
    </w:lvl>
  </w:abstractNum>
  <w:abstractNum w:abstractNumId="59" w15:restartNumberingAfterBreak="0">
    <w:nsid w:val="60810CF6"/>
    <w:multiLevelType w:val="hybridMultilevel"/>
    <w:tmpl w:val="E0C2F0A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C0A0013">
      <w:start w:val="1"/>
      <w:numFmt w:val="upperRoman"/>
      <w:lvlText w:val="%2."/>
      <w:lvlJc w:val="right"/>
      <w:pPr>
        <w:ind w:left="1440" w:hanging="360"/>
      </w:pPr>
    </w:lvl>
    <w:lvl w:ilvl="2" w:tplc="FFFFFFFF">
      <w:numFmt w:val="bullet"/>
      <w:lvlText w:val=""/>
      <w:lvlJc w:val="left"/>
      <w:pPr>
        <w:ind w:left="2340" w:hanging="360"/>
      </w:pPr>
      <w:rPr>
        <w:rFonts w:ascii="Symbol" w:eastAsia="Aptos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0C82F19"/>
    <w:multiLevelType w:val="hybridMultilevel"/>
    <w:tmpl w:val="C9EE54B0"/>
    <w:lvl w:ilvl="0" w:tplc="EDAC9D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3766988"/>
    <w:multiLevelType w:val="hybridMultilevel"/>
    <w:tmpl w:val="F210EF0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542716D"/>
    <w:multiLevelType w:val="hybridMultilevel"/>
    <w:tmpl w:val="04E634A0"/>
    <w:lvl w:ilvl="0" w:tplc="0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69829D2"/>
    <w:multiLevelType w:val="hybridMultilevel"/>
    <w:tmpl w:val="7DA6ED56"/>
    <w:lvl w:ilvl="0" w:tplc="1C8EB6A4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9D426E14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68A128D3"/>
    <w:multiLevelType w:val="hybridMultilevel"/>
    <w:tmpl w:val="8758DA22"/>
    <w:lvl w:ilvl="0" w:tplc="A4887ED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9D0192C"/>
    <w:multiLevelType w:val="hybridMultilevel"/>
    <w:tmpl w:val="C2F235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9F40409"/>
    <w:multiLevelType w:val="hybridMultilevel"/>
    <w:tmpl w:val="AE8E16F4"/>
    <w:lvl w:ilvl="0" w:tplc="F95A81D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A1B6570"/>
    <w:multiLevelType w:val="hybridMultilevel"/>
    <w:tmpl w:val="6FF81FE0"/>
    <w:lvl w:ilvl="0" w:tplc="C28C2DD4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D367A98"/>
    <w:multiLevelType w:val="hybridMultilevel"/>
    <w:tmpl w:val="4472243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F710E44"/>
    <w:multiLevelType w:val="multilevel"/>
    <w:tmpl w:val="CEEC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8E38CD"/>
    <w:multiLevelType w:val="hybridMultilevel"/>
    <w:tmpl w:val="97BEF30C"/>
    <w:lvl w:ilvl="0" w:tplc="6082DE52">
      <w:start w:val="5"/>
      <w:numFmt w:val="decimal"/>
      <w:lvlText w:val="%1-"/>
      <w:lvlJc w:val="left"/>
      <w:pPr>
        <w:ind w:left="720" w:hanging="360"/>
      </w:pPr>
      <w:rPr>
        <w:rFonts w:eastAsia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4C3382D"/>
    <w:multiLevelType w:val="hybridMultilevel"/>
    <w:tmpl w:val="9D3ECF92"/>
    <w:lvl w:ilvl="0" w:tplc="6AB4F12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8D1D78"/>
    <w:multiLevelType w:val="hybridMultilevel"/>
    <w:tmpl w:val="7374AFA7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3" w15:restartNumberingAfterBreak="0">
    <w:nsid w:val="78CC0FA5"/>
    <w:multiLevelType w:val="multilevel"/>
    <w:tmpl w:val="810883F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4" w15:restartNumberingAfterBreak="0">
    <w:nsid w:val="7E345CE6"/>
    <w:multiLevelType w:val="hybridMultilevel"/>
    <w:tmpl w:val="87786A9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F9C5C77"/>
    <w:multiLevelType w:val="hybridMultilevel"/>
    <w:tmpl w:val="19D6A9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FC56E52"/>
    <w:multiLevelType w:val="hybridMultilevel"/>
    <w:tmpl w:val="2592B948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7FEC4465"/>
    <w:multiLevelType w:val="hybridMultilevel"/>
    <w:tmpl w:val="ADF2C6A4"/>
    <w:lvl w:ilvl="0" w:tplc="810C43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693415">
    <w:abstractNumId w:val="40"/>
  </w:num>
  <w:num w:numId="2" w16cid:durableId="1700935024">
    <w:abstractNumId w:val="68"/>
  </w:num>
  <w:num w:numId="3" w16cid:durableId="314989887">
    <w:abstractNumId w:val="61"/>
  </w:num>
  <w:num w:numId="4" w16cid:durableId="788008823">
    <w:abstractNumId w:val="13"/>
  </w:num>
  <w:num w:numId="5" w16cid:durableId="1258520486">
    <w:abstractNumId w:val="6"/>
  </w:num>
  <w:num w:numId="6" w16cid:durableId="1192959183">
    <w:abstractNumId w:val="29"/>
  </w:num>
  <w:num w:numId="7" w16cid:durableId="1204560725">
    <w:abstractNumId w:val="26"/>
  </w:num>
  <w:num w:numId="8" w16cid:durableId="1225142118">
    <w:abstractNumId w:val="20"/>
  </w:num>
  <w:num w:numId="9" w16cid:durableId="1732848603">
    <w:abstractNumId w:val="76"/>
  </w:num>
  <w:num w:numId="10" w16cid:durableId="205415980">
    <w:abstractNumId w:val="43"/>
  </w:num>
  <w:num w:numId="11" w16cid:durableId="697043336">
    <w:abstractNumId w:val="57"/>
  </w:num>
  <w:num w:numId="12" w16cid:durableId="1542090374">
    <w:abstractNumId w:val="17"/>
  </w:num>
  <w:num w:numId="13" w16cid:durableId="1898324045">
    <w:abstractNumId w:val="75"/>
  </w:num>
  <w:num w:numId="14" w16cid:durableId="11802563">
    <w:abstractNumId w:val="44"/>
  </w:num>
  <w:num w:numId="15" w16cid:durableId="693264056">
    <w:abstractNumId w:val="65"/>
  </w:num>
  <w:num w:numId="16" w16cid:durableId="1771006686">
    <w:abstractNumId w:val="55"/>
  </w:num>
  <w:num w:numId="17" w16cid:durableId="160051650">
    <w:abstractNumId w:val="47"/>
  </w:num>
  <w:num w:numId="18" w16cid:durableId="1331983158">
    <w:abstractNumId w:val="74"/>
  </w:num>
  <w:num w:numId="19" w16cid:durableId="965814655">
    <w:abstractNumId w:val="28"/>
  </w:num>
  <w:num w:numId="20" w16cid:durableId="715860125">
    <w:abstractNumId w:val="54"/>
  </w:num>
  <w:num w:numId="21" w16cid:durableId="1890530291">
    <w:abstractNumId w:val="46"/>
  </w:num>
  <w:num w:numId="22" w16cid:durableId="1348557028">
    <w:abstractNumId w:val="64"/>
  </w:num>
  <w:num w:numId="23" w16cid:durableId="1198352714">
    <w:abstractNumId w:val="24"/>
  </w:num>
  <w:num w:numId="24" w16cid:durableId="1028721503">
    <w:abstractNumId w:val="35"/>
  </w:num>
  <w:num w:numId="25" w16cid:durableId="1923491697">
    <w:abstractNumId w:val="32"/>
  </w:num>
  <w:num w:numId="26" w16cid:durableId="286546436">
    <w:abstractNumId w:val="70"/>
  </w:num>
  <w:num w:numId="27" w16cid:durableId="324162084">
    <w:abstractNumId w:val="62"/>
  </w:num>
  <w:num w:numId="28" w16cid:durableId="1144784472">
    <w:abstractNumId w:val="36"/>
  </w:num>
  <w:num w:numId="29" w16cid:durableId="1844392553">
    <w:abstractNumId w:val="14"/>
  </w:num>
  <w:num w:numId="30" w16cid:durableId="2015303465">
    <w:abstractNumId w:val="9"/>
  </w:num>
  <w:num w:numId="31" w16cid:durableId="1210604321">
    <w:abstractNumId w:val="53"/>
  </w:num>
  <w:num w:numId="32" w16cid:durableId="1023358953">
    <w:abstractNumId w:val="4"/>
  </w:num>
  <w:num w:numId="33" w16cid:durableId="740063917">
    <w:abstractNumId w:val="41"/>
  </w:num>
  <w:num w:numId="34" w16cid:durableId="453062537">
    <w:abstractNumId w:val="69"/>
  </w:num>
  <w:num w:numId="35" w16cid:durableId="1534686886">
    <w:abstractNumId w:val="30"/>
  </w:num>
  <w:num w:numId="36" w16cid:durableId="2062973409">
    <w:abstractNumId w:val="19"/>
  </w:num>
  <w:num w:numId="37" w16cid:durableId="100955152">
    <w:abstractNumId w:val="51"/>
  </w:num>
  <w:num w:numId="38" w16cid:durableId="1074082959">
    <w:abstractNumId w:val="63"/>
  </w:num>
  <w:num w:numId="39" w16cid:durableId="205068965">
    <w:abstractNumId w:val="25"/>
  </w:num>
  <w:num w:numId="40" w16cid:durableId="2025784206">
    <w:abstractNumId w:val="42"/>
  </w:num>
  <w:num w:numId="41" w16cid:durableId="772096173">
    <w:abstractNumId w:val="11"/>
  </w:num>
  <w:num w:numId="42" w16cid:durableId="1180774448">
    <w:abstractNumId w:val="50"/>
  </w:num>
  <w:num w:numId="43" w16cid:durableId="592008926">
    <w:abstractNumId w:val="66"/>
  </w:num>
  <w:num w:numId="44" w16cid:durableId="733772063">
    <w:abstractNumId w:val="60"/>
  </w:num>
  <w:num w:numId="45" w16cid:durableId="1808234295">
    <w:abstractNumId w:val="56"/>
  </w:num>
  <w:num w:numId="46" w16cid:durableId="95751982">
    <w:abstractNumId w:val="45"/>
  </w:num>
  <w:num w:numId="47" w16cid:durableId="1446074984">
    <w:abstractNumId w:val="72"/>
  </w:num>
  <w:num w:numId="48" w16cid:durableId="228149623">
    <w:abstractNumId w:val="1"/>
  </w:num>
  <w:num w:numId="49" w16cid:durableId="649674366">
    <w:abstractNumId w:val="39"/>
  </w:num>
  <w:num w:numId="50" w16cid:durableId="476923484">
    <w:abstractNumId w:val="71"/>
  </w:num>
  <w:num w:numId="51" w16cid:durableId="811483704">
    <w:abstractNumId w:val="23"/>
  </w:num>
  <w:num w:numId="52" w16cid:durableId="1153637799">
    <w:abstractNumId w:val="22"/>
  </w:num>
  <w:num w:numId="53" w16cid:durableId="1512060648">
    <w:abstractNumId w:val="0"/>
  </w:num>
  <w:num w:numId="54" w16cid:durableId="1193108088">
    <w:abstractNumId w:val="8"/>
  </w:num>
  <w:num w:numId="55" w16cid:durableId="1361124889">
    <w:abstractNumId w:val="49"/>
  </w:num>
  <w:num w:numId="56" w16cid:durableId="441145596">
    <w:abstractNumId w:val="2"/>
  </w:num>
  <w:num w:numId="57" w16cid:durableId="2125535097">
    <w:abstractNumId w:val="15"/>
  </w:num>
  <w:num w:numId="58" w16cid:durableId="1516991147">
    <w:abstractNumId w:val="12"/>
  </w:num>
  <w:num w:numId="59" w16cid:durableId="1955939321">
    <w:abstractNumId w:val="18"/>
  </w:num>
  <w:num w:numId="60" w16cid:durableId="376781321">
    <w:abstractNumId w:val="48"/>
  </w:num>
  <w:num w:numId="61" w16cid:durableId="1811245225">
    <w:abstractNumId w:val="33"/>
  </w:num>
  <w:num w:numId="62" w16cid:durableId="449473966">
    <w:abstractNumId w:val="73"/>
  </w:num>
  <w:num w:numId="63" w16cid:durableId="498616617">
    <w:abstractNumId w:val="37"/>
  </w:num>
  <w:num w:numId="64" w16cid:durableId="561672850">
    <w:abstractNumId w:val="16"/>
  </w:num>
  <w:num w:numId="65" w16cid:durableId="193080388">
    <w:abstractNumId w:val="58"/>
  </w:num>
  <w:num w:numId="66" w16cid:durableId="1080179660">
    <w:abstractNumId w:val="34"/>
  </w:num>
  <w:num w:numId="67" w16cid:durableId="472059977">
    <w:abstractNumId w:val="38"/>
  </w:num>
  <w:num w:numId="68" w16cid:durableId="2123264451">
    <w:abstractNumId w:val="7"/>
  </w:num>
  <w:num w:numId="69" w16cid:durableId="1987120534">
    <w:abstractNumId w:val="59"/>
  </w:num>
  <w:num w:numId="70" w16cid:durableId="2077120157">
    <w:abstractNumId w:val="5"/>
  </w:num>
  <w:num w:numId="71" w16cid:durableId="858736022">
    <w:abstractNumId w:val="10"/>
  </w:num>
  <w:num w:numId="72" w16cid:durableId="828912263">
    <w:abstractNumId w:val="3"/>
  </w:num>
  <w:num w:numId="73" w16cid:durableId="1714965709">
    <w:abstractNumId w:val="31"/>
  </w:num>
  <w:num w:numId="74" w16cid:durableId="915437820">
    <w:abstractNumId w:val="21"/>
  </w:num>
  <w:num w:numId="75" w16cid:durableId="1168054362">
    <w:abstractNumId w:val="27"/>
  </w:num>
  <w:num w:numId="76" w16cid:durableId="600721445">
    <w:abstractNumId w:val="27"/>
  </w:num>
  <w:num w:numId="77" w16cid:durableId="976880485">
    <w:abstractNumId w:val="67"/>
  </w:num>
  <w:num w:numId="78" w16cid:durableId="380984711">
    <w:abstractNumId w:val="52"/>
  </w:num>
  <w:num w:numId="79" w16cid:durableId="1275668997">
    <w:abstractNumId w:val="77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n-GB" w:vendorID="64" w:dllVersion="0" w:nlCheck="1" w:checkStyle="0"/>
  <w:activeWritingStyle w:appName="MSWord" w:lang="pt-BR" w:vendorID="64" w:dllVersion="0" w:nlCheck="1" w:checkStyle="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F2B"/>
    <w:rsid w:val="0000024C"/>
    <w:rsid w:val="00000285"/>
    <w:rsid w:val="000002A6"/>
    <w:rsid w:val="00000E5F"/>
    <w:rsid w:val="00001A70"/>
    <w:rsid w:val="00003F5C"/>
    <w:rsid w:val="00003FB2"/>
    <w:rsid w:val="00004F60"/>
    <w:rsid w:val="000054C5"/>
    <w:rsid w:val="00005A34"/>
    <w:rsid w:val="0000612A"/>
    <w:rsid w:val="000061AC"/>
    <w:rsid w:val="00006C84"/>
    <w:rsid w:val="00007372"/>
    <w:rsid w:val="000101B6"/>
    <w:rsid w:val="0001030B"/>
    <w:rsid w:val="00010EBB"/>
    <w:rsid w:val="00010FF5"/>
    <w:rsid w:val="00011E8A"/>
    <w:rsid w:val="00012683"/>
    <w:rsid w:val="00012973"/>
    <w:rsid w:val="0001305C"/>
    <w:rsid w:val="000140B6"/>
    <w:rsid w:val="00014657"/>
    <w:rsid w:val="00014B43"/>
    <w:rsid w:val="00015A79"/>
    <w:rsid w:val="00016112"/>
    <w:rsid w:val="000161E6"/>
    <w:rsid w:val="0001656B"/>
    <w:rsid w:val="00020499"/>
    <w:rsid w:val="00021394"/>
    <w:rsid w:val="000224D3"/>
    <w:rsid w:val="00022E0A"/>
    <w:rsid w:val="00023F8B"/>
    <w:rsid w:val="000247E3"/>
    <w:rsid w:val="0002542E"/>
    <w:rsid w:val="000263E3"/>
    <w:rsid w:val="00026FEA"/>
    <w:rsid w:val="000279AB"/>
    <w:rsid w:val="000301C8"/>
    <w:rsid w:val="000308E4"/>
    <w:rsid w:val="00031958"/>
    <w:rsid w:val="00032DD5"/>
    <w:rsid w:val="00034A55"/>
    <w:rsid w:val="00034A5C"/>
    <w:rsid w:val="00035959"/>
    <w:rsid w:val="00036F6E"/>
    <w:rsid w:val="0003747A"/>
    <w:rsid w:val="00037B21"/>
    <w:rsid w:val="0004151B"/>
    <w:rsid w:val="00042EB3"/>
    <w:rsid w:val="00044071"/>
    <w:rsid w:val="00044C8D"/>
    <w:rsid w:val="000450C0"/>
    <w:rsid w:val="00045104"/>
    <w:rsid w:val="000453BA"/>
    <w:rsid w:val="00046954"/>
    <w:rsid w:val="0005083F"/>
    <w:rsid w:val="00051574"/>
    <w:rsid w:val="00051E21"/>
    <w:rsid w:val="00052016"/>
    <w:rsid w:val="00052056"/>
    <w:rsid w:val="00052C92"/>
    <w:rsid w:val="00053B55"/>
    <w:rsid w:val="00053E2E"/>
    <w:rsid w:val="00053F71"/>
    <w:rsid w:val="00054460"/>
    <w:rsid w:val="000549F1"/>
    <w:rsid w:val="00054E4E"/>
    <w:rsid w:val="00054FEA"/>
    <w:rsid w:val="00055049"/>
    <w:rsid w:val="00057DF0"/>
    <w:rsid w:val="00060FA9"/>
    <w:rsid w:val="00061046"/>
    <w:rsid w:val="000617B2"/>
    <w:rsid w:val="00061E25"/>
    <w:rsid w:val="00062195"/>
    <w:rsid w:val="00064902"/>
    <w:rsid w:val="00066199"/>
    <w:rsid w:val="00066944"/>
    <w:rsid w:val="000669F6"/>
    <w:rsid w:val="00067185"/>
    <w:rsid w:val="00070015"/>
    <w:rsid w:val="00070A50"/>
    <w:rsid w:val="0007199A"/>
    <w:rsid w:val="00072AF3"/>
    <w:rsid w:val="00072BA3"/>
    <w:rsid w:val="00073395"/>
    <w:rsid w:val="00073534"/>
    <w:rsid w:val="00073BA4"/>
    <w:rsid w:val="00073F35"/>
    <w:rsid w:val="00074057"/>
    <w:rsid w:val="00074538"/>
    <w:rsid w:val="00074F0E"/>
    <w:rsid w:val="00075B45"/>
    <w:rsid w:val="000760BD"/>
    <w:rsid w:val="00076941"/>
    <w:rsid w:val="00080934"/>
    <w:rsid w:val="00080D9A"/>
    <w:rsid w:val="00081276"/>
    <w:rsid w:val="00082C74"/>
    <w:rsid w:val="00082FE6"/>
    <w:rsid w:val="0008370C"/>
    <w:rsid w:val="00083EF1"/>
    <w:rsid w:val="00084267"/>
    <w:rsid w:val="00084EB6"/>
    <w:rsid w:val="000851D1"/>
    <w:rsid w:val="00085305"/>
    <w:rsid w:val="00085F39"/>
    <w:rsid w:val="00086313"/>
    <w:rsid w:val="00087437"/>
    <w:rsid w:val="000877BC"/>
    <w:rsid w:val="00087F61"/>
    <w:rsid w:val="00091559"/>
    <w:rsid w:val="00091DC8"/>
    <w:rsid w:val="00093559"/>
    <w:rsid w:val="00094846"/>
    <w:rsid w:val="00094B3D"/>
    <w:rsid w:val="0009596F"/>
    <w:rsid w:val="00095FA1"/>
    <w:rsid w:val="00096207"/>
    <w:rsid w:val="00096340"/>
    <w:rsid w:val="000974D7"/>
    <w:rsid w:val="00097BA0"/>
    <w:rsid w:val="00097CDE"/>
    <w:rsid w:val="00097F2E"/>
    <w:rsid w:val="000A0638"/>
    <w:rsid w:val="000A0E13"/>
    <w:rsid w:val="000A2821"/>
    <w:rsid w:val="000A3092"/>
    <w:rsid w:val="000A3CB1"/>
    <w:rsid w:val="000A4DDA"/>
    <w:rsid w:val="000A523B"/>
    <w:rsid w:val="000A535E"/>
    <w:rsid w:val="000A55A5"/>
    <w:rsid w:val="000A7C7E"/>
    <w:rsid w:val="000B0805"/>
    <w:rsid w:val="000B148D"/>
    <w:rsid w:val="000B14F1"/>
    <w:rsid w:val="000B2242"/>
    <w:rsid w:val="000B275B"/>
    <w:rsid w:val="000B29EA"/>
    <w:rsid w:val="000B2CF5"/>
    <w:rsid w:val="000B2DCC"/>
    <w:rsid w:val="000B3108"/>
    <w:rsid w:val="000B3232"/>
    <w:rsid w:val="000B5246"/>
    <w:rsid w:val="000B5710"/>
    <w:rsid w:val="000B57D0"/>
    <w:rsid w:val="000B58E4"/>
    <w:rsid w:val="000B638D"/>
    <w:rsid w:val="000B75F5"/>
    <w:rsid w:val="000B7F25"/>
    <w:rsid w:val="000C02D3"/>
    <w:rsid w:val="000C07D2"/>
    <w:rsid w:val="000C29F6"/>
    <w:rsid w:val="000C4742"/>
    <w:rsid w:val="000C49E6"/>
    <w:rsid w:val="000C4ED3"/>
    <w:rsid w:val="000C5435"/>
    <w:rsid w:val="000C67AC"/>
    <w:rsid w:val="000C6853"/>
    <w:rsid w:val="000C7888"/>
    <w:rsid w:val="000C798E"/>
    <w:rsid w:val="000D0103"/>
    <w:rsid w:val="000D0656"/>
    <w:rsid w:val="000D0B2F"/>
    <w:rsid w:val="000D0C54"/>
    <w:rsid w:val="000D13E7"/>
    <w:rsid w:val="000D260A"/>
    <w:rsid w:val="000D2F8E"/>
    <w:rsid w:val="000D344E"/>
    <w:rsid w:val="000D4B5C"/>
    <w:rsid w:val="000D5D61"/>
    <w:rsid w:val="000D5E66"/>
    <w:rsid w:val="000D6C7A"/>
    <w:rsid w:val="000D76E1"/>
    <w:rsid w:val="000E0615"/>
    <w:rsid w:val="000E0F1A"/>
    <w:rsid w:val="000E183F"/>
    <w:rsid w:val="000E2617"/>
    <w:rsid w:val="000E46A0"/>
    <w:rsid w:val="000E62BA"/>
    <w:rsid w:val="000F1C3C"/>
    <w:rsid w:val="000F400B"/>
    <w:rsid w:val="000F4406"/>
    <w:rsid w:val="000F4F2A"/>
    <w:rsid w:val="000F5A95"/>
    <w:rsid w:val="000F5CD4"/>
    <w:rsid w:val="000F5F5F"/>
    <w:rsid w:val="000F5FA7"/>
    <w:rsid w:val="000F6AE7"/>
    <w:rsid w:val="000F6C6E"/>
    <w:rsid w:val="000F7ABD"/>
    <w:rsid w:val="0010067C"/>
    <w:rsid w:val="0010075F"/>
    <w:rsid w:val="00101CBA"/>
    <w:rsid w:val="001035DA"/>
    <w:rsid w:val="00103A8E"/>
    <w:rsid w:val="00103B85"/>
    <w:rsid w:val="001049AA"/>
    <w:rsid w:val="00104B05"/>
    <w:rsid w:val="0010531A"/>
    <w:rsid w:val="00105C2F"/>
    <w:rsid w:val="00106314"/>
    <w:rsid w:val="00106701"/>
    <w:rsid w:val="001067A6"/>
    <w:rsid w:val="00106D40"/>
    <w:rsid w:val="00107BCA"/>
    <w:rsid w:val="00107C9F"/>
    <w:rsid w:val="00107F1B"/>
    <w:rsid w:val="001102B1"/>
    <w:rsid w:val="00110990"/>
    <w:rsid w:val="00110B4A"/>
    <w:rsid w:val="00111CF0"/>
    <w:rsid w:val="001129D9"/>
    <w:rsid w:val="00113654"/>
    <w:rsid w:val="00113C63"/>
    <w:rsid w:val="00113D21"/>
    <w:rsid w:val="00114E97"/>
    <w:rsid w:val="00115CF8"/>
    <w:rsid w:val="00116842"/>
    <w:rsid w:val="00117285"/>
    <w:rsid w:val="001209C0"/>
    <w:rsid w:val="00121F10"/>
    <w:rsid w:val="00122086"/>
    <w:rsid w:val="001223BC"/>
    <w:rsid w:val="001225B0"/>
    <w:rsid w:val="00122E15"/>
    <w:rsid w:val="00123109"/>
    <w:rsid w:val="0012361D"/>
    <w:rsid w:val="00123D2B"/>
    <w:rsid w:val="001240F7"/>
    <w:rsid w:val="00124744"/>
    <w:rsid w:val="0012484D"/>
    <w:rsid w:val="001253E8"/>
    <w:rsid w:val="00125891"/>
    <w:rsid w:val="00125A1F"/>
    <w:rsid w:val="001262EF"/>
    <w:rsid w:val="00126D2B"/>
    <w:rsid w:val="00127A52"/>
    <w:rsid w:val="00127B13"/>
    <w:rsid w:val="00127C84"/>
    <w:rsid w:val="0013056E"/>
    <w:rsid w:val="00131830"/>
    <w:rsid w:val="0013226B"/>
    <w:rsid w:val="00132AD9"/>
    <w:rsid w:val="001341E9"/>
    <w:rsid w:val="00135616"/>
    <w:rsid w:val="0013586D"/>
    <w:rsid w:val="001359CC"/>
    <w:rsid w:val="00135CD7"/>
    <w:rsid w:val="00136FFC"/>
    <w:rsid w:val="001370EB"/>
    <w:rsid w:val="00137592"/>
    <w:rsid w:val="0013762D"/>
    <w:rsid w:val="00137C39"/>
    <w:rsid w:val="00137C83"/>
    <w:rsid w:val="00137D49"/>
    <w:rsid w:val="001409CD"/>
    <w:rsid w:val="00141368"/>
    <w:rsid w:val="00141369"/>
    <w:rsid w:val="00141847"/>
    <w:rsid w:val="001424C3"/>
    <w:rsid w:val="0014271B"/>
    <w:rsid w:val="00143C6B"/>
    <w:rsid w:val="0014478E"/>
    <w:rsid w:val="00144918"/>
    <w:rsid w:val="00144C8E"/>
    <w:rsid w:val="00145231"/>
    <w:rsid w:val="0014529F"/>
    <w:rsid w:val="0014710F"/>
    <w:rsid w:val="00147859"/>
    <w:rsid w:val="00150A84"/>
    <w:rsid w:val="0015173E"/>
    <w:rsid w:val="00152FFE"/>
    <w:rsid w:val="001532B2"/>
    <w:rsid w:val="001538F2"/>
    <w:rsid w:val="00153F3E"/>
    <w:rsid w:val="00154140"/>
    <w:rsid w:val="00154E17"/>
    <w:rsid w:val="00155203"/>
    <w:rsid w:val="001556B7"/>
    <w:rsid w:val="00156132"/>
    <w:rsid w:val="001602F8"/>
    <w:rsid w:val="001608A7"/>
    <w:rsid w:val="001608AB"/>
    <w:rsid w:val="001619BD"/>
    <w:rsid w:val="00161C33"/>
    <w:rsid w:val="00161CBE"/>
    <w:rsid w:val="00161F09"/>
    <w:rsid w:val="00162E8C"/>
    <w:rsid w:val="00163A7A"/>
    <w:rsid w:val="001646AA"/>
    <w:rsid w:val="00164DDD"/>
    <w:rsid w:val="0016507D"/>
    <w:rsid w:val="001658D4"/>
    <w:rsid w:val="001659CB"/>
    <w:rsid w:val="001663BD"/>
    <w:rsid w:val="00166571"/>
    <w:rsid w:val="00166C3F"/>
    <w:rsid w:val="0016793F"/>
    <w:rsid w:val="00167D6B"/>
    <w:rsid w:val="001703FC"/>
    <w:rsid w:val="00170FD3"/>
    <w:rsid w:val="00171822"/>
    <w:rsid w:val="001722E3"/>
    <w:rsid w:val="00173FDA"/>
    <w:rsid w:val="00174330"/>
    <w:rsid w:val="00174F05"/>
    <w:rsid w:val="001750CA"/>
    <w:rsid w:val="00175D4E"/>
    <w:rsid w:val="00177766"/>
    <w:rsid w:val="00177FBC"/>
    <w:rsid w:val="00180EAD"/>
    <w:rsid w:val="0018219E"/>
    <w:rsid w:val="0018231A"/>
    <w:rsid w:val="00182C70"/>
    <w:rsid w:val="001834F7"/>
    <w:rsid w:val="001836FF"/>
    <w:rsid w:val="0018493F"/>
    <w:rsid w:val="00184CD5"/>
    <w:rsid w:val="00184F4D"/>
    <w:rsid w:val="00185144"/>
    <w:rsid w:val="00185387"/>
    <w:rsid w:val="001868F5"/>
    <w:rsid w:val="00186C4A"/>
    <w:rsid w:val="0019011B"/>
    <w:rsid w:val="00190227"/>
    <w:rsid w:val="00190C84"/>
    <w:rsid w:val="001917A7"/>
    <w:rsid w:val="00191966"/>
    <w:rsid w:val="00192ED5"/>
    <w:rsid w:val="00195052"/>
    <w:rsid w:val="001952C3"/>
    <w:rsid w:val="001966BF"/>
    <w:rsid w:val="001971B4"/>
    <w:rsid w:val="001A1134"/>
    <w:rsid w:val="001A1A89"/>
    <w:rsid w:val="001A2275"/>
    <w:rsid w:val="001A26E3"/>
    <w:rsid w:val="001A29B2"/>
    <w:rsid w:val="001A2B5B"/>
    <w:rsid w:val="001A2CFF"/>
    <w:rsid w:val="001A30A0"/>
    <w:rsid w:val="001A317A"/>
    <w:rsid w:val="001A33D8"/>
    <w:rsid w:val="001A4015"/>
    <w:rsid w:val="001A4656"/>
    <w:rsid w:val="001A4792"/>
    <w:rsid w:val="001A5924"/>
    <w:rsid w:val="001A7299"/>
    <w:rsid w:val="001A7A43"/>
    <w:rsid w:val="001A7BA0"/>
    <w:rsid w:val="001B17EC"/>
    <w:rsid w:val="001B248D"/>
    <w:rsid w:val="001B29DE"/>
    <w:rsid w:val="001B29FB"/>
    <w:rsid w:val="001B32FE"/>
    <w:rsid w:val="001B3B7D"/>
    <w:rsid w:val="001B3D9E"/>
    <w:rsid w:val="001B4AD7"/>
    <w:rsid w:val="001B65F8"/>
    <w:rsid w:val="001C33EF"/>
    <w:rsid w:val="001C4416"/>
    <w:rsid w:val="001C471F"/>
    <w:rsid w:val="001C4F1E"/>
    <w:rsid w:val="001C5189"/>
    <w:rsid w:val="001C5C34"/>
    <w:rsid w:val="001C6236"/>
    <w:rsid w:val="001C64C0"/>
    <w:rsid w:val="001C740E"/>
    <w:rsid w:val="001D0639"/>
    <w:rsid w:val="001D20FB"/>
    <w:rsid w:val="001D29AC"/>
    <w:rsid w:val="001D2ABB"/>
    <w:rsid w:val="001D3D85"/>
    <w:rsid w:val="001D4AC3"/>
    <w:rsid w:val="001D53BA"/>
    <w:rsid w:val="001D59F8"/>
    <w:rsid w:val="001D6ED7"/>
    <w:rsid w:val="001D72E0"/>
    <w:rsid w:val="001E051A"/>
    <w:rsid w:val="001E065F"/>
    <w:rsid w:val="001E1019"/>
    <w:rsid w:val="001E1504"/>
    <w:rsid w:val="001E20DB"/>
    <w:rsid w:val="001E2184"/>
    <w:rsid w:val="001E21D0"/>
    <w:rsid w:val="001E250B"/>
    <w:rsid w:val="001E39C5"/>
    <w:rsid w:val="001E3B06"/>
    <w:rsid w:val="001E5E2B"/>
    <w:rsid w:val="001E5E99"/>
    <w:rsid w:val="001E5F1A"/>
    <w:rsid w:val="001E7BB1"/>
    <w:rsid w:val="001F063C"/>
    <w:rsid w:val="001F0DAA"/>
    <w:rsid w:val="001F288A"/>
    <w:rsid w:val="001F3098"/>
    <w:rsid w:val="001F3480"/>
    <w:rsid w:val="001F39BB"/>
    <w:rsid w:val="001F4A1A"/>
    <w:rsid w:val="001F587D"/>
    <w:rsid w:val="001F58A9"/>
    <w:rsid w:val="001F5F5A"/>
    <w:rsid w:val="001F6A3A"/>
    <w:rsid w:val="0020071F"/>
    <w:rsid w:val="00202835"/>
    <w:rsid w:val="0020286A"/>
    <w:rsid w:val="00203C7F"/>
    <w:rsid w:val="002049D0"/>
    <w:rsid w:val="002055B7"/>
    <w:rsid w:val="002062B9"/>
    <w:rsid w:val="002068E7"/>
    <w:rsid w:val="00206F50"/>
    <w:rsid w:val="002070AC"/>
    <w:rsid w:val="00207706"/>
    <w:rsid w:val="00207A54"/>
    <w:rsid w:val="0021037F"/>
    <w:rsid w:val="00210524"/>
    <w:rsid w:val="00211060"/>
    <w:rsid w:val="00212549"/>
    <w:rsid w:val="002126FF"/>
    <w:rsid w:val="002137CB"/>
    <w:rsid w:val="00213BDA"/>
    <w:rsid w:val="00213CEC"/>
    <w:rsid w:val="00214B7E"/>
    <w:rsid w:val="0021516E"/>
    <w:rsid w:val="00215C1D"/>
    <w:rsid w:val="00216DA1"/>
    <w:rsid w:val="00216FE5"/>
    <w:rsid w:val="00220E1F"/>
    <w:rsid w:val="00221367"/>
    <w:rsid w:val="0022189B"/>
    <w:rsid w:val="00224337"/>
    <w:rsid w:val="00224BDC"/>
    <w:rsid w:val="00225A87"/>
    <w:rsid w:val="00227CD6"/>
    <w:rsid w:val="00230137"/>
    <w:rsid w:val="00231186"/>
    <w:rsid w:val="00232046"/>
    <w:rsid w:val="00232268"/>
    <w:rsid w:val="00233B8A"/>
    <w:rsid w:val="00233F0E"/>
    <w:rsid w:val="00235F9C"/>
    <w:rsid w:val="002368AF"/>
    <w:rsid w:val="0023707F"/>
    <w:rsid w:val="002370A6"/>
    <w:rsid w:val="00237F56"/>
    <w:rsid w:val="00240E37"/>
    <w:rsid w:val="00241385"/>
    <w:rsid w:val="00241E32"/>
    <w:rsid w:val="0024245F"/>
    <w:rsid w:val="002428BE"/>
    <w:rsid w:val="00242FA0"/>
    <w:rsid w:val="00243402"/>
    <w:rsid w:val="00243BB7"/>
    <w:rsid w:val="00245419"/>
    <w:rsid w:val="0024588D"/>
    <w:rsid w:val="00245946"/>
    <w:rsid w:val="00245A50"/>
    <w:rsid w:val="00246A38"/>
    <w:rsid w:val="00247BFC"/>
    <w:rsid w:val="00247CF0"/>
    <w:rsid w:val="00247EAB"/>
    <w:rsid w:val="0025031C"/>
    <w:rsid w:val="00250CA4"/>
    <w:rsid w:val="00252C42"/>
    <w:rsid w:val="00252CDA"/>
    <w:rsid w:val="002540A4"/>
    <w:rsid w:val="00255FDF"/>
    <w:rsid w:val="00256398"/>
    <w:rsid w:val="00260198"/>
    <w:rsid w:val="002605C3"/>
    <w:rsid w:val="00260A41"/>
    <w:rsid w:val="002621CA"/>
    <w:rsid w:val="00262EC8"/>
    <w:rsid w:val="00263292"/>
    <w:rsid w:val="00263975"/>
    <w:rsid w:val="0026406C"/>
    <w:rsid w:val="002646FA"/>
    <w:rsid w:val="00264D12"/>
    <w:rsid w:val="00266215"/>
    <w:rsid w:val="00266221"/>
    <w:rsid w:val="00270162"/>
    <w:rsid w:val="002703D0"/>
    <w:rsid w:val="0027117A"/>
    <w:rsid w:val="00272757"/>
    <w:rsid w:val="002729C7"/>
    <w:rsid w:val="00273942"/>
    <w:rsid w:val="00274382"/>
    <w:rsid w:val="002744F3"/>
    <w:rsid w:val="00274996"/>
    <w:rsid w:val="00274AB3"/>
    <w:rsid w:val="0027559E"/>
    <w:rsid w:val="00276185"/>
    <w:rsid w:val="00276F1B"/>
    <w:rsid w:val="00280299"/>
    <w:rsid w:val="002830C3"/>
    <w:rsid w:val="002846D2"/>
    <w:rsid w:val="00284DC8"/>
    <w:rsid w:val="0028545C"/>
    <w:rsid w:val="00286913"/>
    <w:rsid w:val="002874EE"/>
    <w:rsid w:val="0029024A"/>
    <w:rsid w:val="00290305"/>
    <w:rsid w:val="00292607"/>
    <w:rsid w:val="00292B26"/>
    <w:rsid w:val="00292B98"/>
    <w:rsid w:val="00292BC1"/>
    <w:rsid w:val="00292CC4"/>
    <w:rsid w:val="0029321C"/>
    <w:rsid w:val="00293715"/>
    <w:rsid w:val="00294979"/>
    <w:rsid w:val="00295C27"/>
    <w:rsid w:val="002A1F6D"/>
    <w:rsid w:val="002A2804"/>
    <w:rsid w:val="002A327C"/>
    <w:rsid w:val="002A3DE7"/>
    <w:rsid w:val="002A43DC"/>
    <w:rsid w:val="002A43F2"/>
    <w:rsid w:val="002A5CDD"/>
    <w:rsid w:val="002A6541"/>
    <w:rsid w:val="002A66A5"/>
    <w:rsid w:val="002A6F06"/>
    <w:rsid w:val="002A703B"/>
    <w:rsid w:val="002A7D5A"/>
    <w:rsid w:val="002B0D15"/>
    <w:rsid w:val="002B0F38"/>
    <w:rsid w:val="002B20EF"/>
    <w:rsid w:val="002B296C"/>
    <w:rsid w:val="002B3171"/>
    <w:rsid w:val="002B366F"/>
    <w:rsid w:val="002B3B5F"/>
    <w:rsid w:val="002B45F4"/>
    <w:rsid w:val="002B5079"/>
    <w:rsid w:val="002B5B02"/>
    <w:rsid w:val="002C0CDC"/>
    <w:rsid w:val="002C166F"/>
    <w:rsid w:val="002C1DFC"/>
    <w:rsid w:val="002C1FE4"/>
    <w:rsid w:val="002C31D4"/>
    <w:rsid w:val="002C44C6"/>
    <w:rsid w:val="002C60A4"/>
    <w:rsid w:val="002C63BB"/>
    <w:rsid w:val="002C6B7F"/>
    <w:rsid w:val="002D1041"/>
    <w:rsid w:val="002D12E1"/>
    <w:rsid w:val="002D3092"/>
    <w:rsid w:val="002D3123"/>
    <w:rsid w:val="002D353C"/>
    <w:rsid w:val="002D3E3F"/>
    <w:rsid w:val="002D5038"/>
    <w:rsid w:val="002D53D8"/>
    <w:rsid w:val="002D59C3"/>
    <w:rsid w:val="002D640E"/>
    <w:rsid w:val="002D6843"/>
    <w:rsid w:val="002D6F0C"/>
    <w:rsid w:val="002D74D6"/>
    <w:rsid w:val="002E0114"/>
    <w:rsid w:val="002E1923"/>
    <w:rsid w:val="002E1C2F"/>
    <w:rsid w:val="002E1E39"/>
    <w:rsid w:val="002E2414"/>
    <w:rsid w:val="002E274A"/>
    <w:rsid w:val="002E3B30"/>
    <w:rsid w:val="002E3C88"/>
    <w:rsid w:val="002E538B"/>
    <w:rsid w:val="002E5FD1"/>
    <w:rsid w:val="002E60DB"/>
    <w:rsid w:val="002E611A"/>
    <w:rsid w:val="002F0189"/>
    <w:rsid w:val="002F0893"/>
    <w:rsid w:val="002F160B"/>
    <w:rsid w:val="002F29BE"/>
    <w:rsid w:val="002F2C41"/>
    <w:rsid w:val="002F2C72"/>
    <w:rsid w:val="002F4131"/>
    <w:rsid w:val="002F41CE"/>
    <w:rsid w:val="002F47DC"/>
    <w:rsid w:val="002F4C26"/>
    <w:rsid w:val="002F66C8"/>
    <w:rsid w:val="002F740C"/>
    <w:rsid w:val="002F78FE"/>
    <w:rsid w:val="002F7A64"/>
    <w:rsid w:val="00300E69"/>
    <w:rsid w:val="00302801"/>
    <w:rsid w:val="00302BB4"/>
    <w:rsid w:val="00302CC8"/>
    <w:rsid w:val="00302E7C"/>
    <w:rsid w:val="003035AD"/>
    <w:rsid w:val="00303982"/>
    <w:rsid w:val="00303E86"/>
    <w:rsid w:val="00304283"/>
    <w:rsid w:val="003044B3"/>
    <w:rsid w:val="00304B7E"/>
    <w:rsid w:val="00305257"/>
    <w:rsid w:val="00306542"/>
    <w:rsid w:val="00307744"/>
    <w:rsid w:val="003114D4"/>
    <w:rsid w:val="00311602"/>
    <w:rsid w:val="003120DB"/>
    <w:rsid w:val="003124EA"/>
    <w:rsid w:val="0031302D"/>
    <w:rsid w:val="003133D8"/>
    <w:rsid w:val="00313A5A"/>
    <w:rsid w:val="0031470A"/>
    <w:rsid w:val="00314846"/>
    <w:rsid w:val="00314BED"/>
    <w:rsid w:val="00314E28"/>
    <w:rsid w:val="00316AF6"/>
    <w:rsid w:val="00316BA8"/>
    <w:rsid w:val="00317C79"/>
    <w:rsid w:val="00320C3A"/>
    <w:rsid w:val="00321F89"/>
    <w:rsid w:val="00322213"/>
    <w:rsid w:val="00322C94"/>
    <w:rsid w:val="00324B87"/>
    <w:rsid w:val="003252A8"/>
    <w:rsid w:val="00326BF0"/>
    <w:rsid w:val="00326C81"/>
    <w:rsid w:val="003270DE"/>
    <w:rsid w:val="0033044C"/>
    <w:rsid w:val="00331A5D"/>
    <w:rsid w:val="00331E4E"/>
    <w:rsid w:val="00332D05"/>
    <w:rsid w:val="00334250"/>
    <w:rsid w:val="0033433A"/>
    <w:rsid w:val="003347F4"/>
    <w:rsid w:val="003361E7"/>
    <w:rsid w:val="00336406"/>
    <w:rsid w:val="0033645D"/>
    <w:rsid w:val="0033687D"/>
    <w:rsid w:val="00336B8C"/>
    <w:rsid w:val="003373DE"/>
    <w:rsid w:val="0034192D"/>
    <w:rsid w:val="00341B24"/>
    <w:rsid w:val="00343A6A"/>
    <w:rsid w:val="00344731"/>
    <w:rsid w:val="003456C3"/>
    <w:rsid w:val="003457D1"/>
    <w:rsid w:val="00345D28"/>
    <w:rsid w:val="003464F1"/>
    <w:rsid w:val="00347040"/>
    <w:rsid w:val="00347879"/>
    <w:rsid w:val="00347D6E"/>
    <w:rsid w:val="00350FD9"/>
    <w:rsid w:val="003515FD"/>
    <w:rsid w:val="0035252C"/>
    <w:rsid w:val="003530C8"/>
    <w:rsid w:val="0035318B"/>
    <w:rsid w:val="00353E43"/>
    <w:rsid w:val="00354C35"/>
    <w:rsid w:val="00356177"/>
    <w:rsid w:val="00356A69"/>
    <w:rsid w:val="00356B8A"/>
    <w:rsid w:val="00357404"/>
    <w:rsid w:val="003579C2"/>
    <w:rsid w:val="00357DD5"/>
    <w:rsid w:val="003608EA"/>
    <w:rsid w:val="003610C7"/>
    <w:rsid w:val="00364257"/>
    <w:rsid w:val="00365336"/>
    <w:rsid w:val="00366B1E"/>
    <w:rsid w:val="0036703C"/>
    <w:rsid w:val="00367CB8"/>
    <w:rsid w:val="00370A67"/>
    <w:rsid w:val="00370C58"/>
    <w:rsid w:val="00370EA1"/>
    <w:rsid w:val="0037134C"/>
    <w:rsid w:val="00372849"/>
    <w:rsid w:val="00373884"/>
    <w:rsid w:val="003739F2"/>
    <w:rsid w:val="003747C6"/>
    <w:rsid w:val="00374E80"/>
    <w:rsid w:val="00375B8B"/>
    <w:rsid w:val="00375DA2"/>
    <w:rsid w:val="00375E35"/>
    <w:rsid w:val="00376125"/>
    <w:rsid w:val="00376326"/>
    <w:rsid w:val="00376CB5"/>
    <w:rsid w:val="003771DB"/>
    <w:rsid w:val="0037720E"/>
    <w:rsid w:val="00382ADE"/>
    <w:rsid w:val="00382B62"/>
    <w:rsid w:val="00384B7E"/>
    <w:rsid w:val="00385350"/>
    <w:rsid w:val="00385B2D"/>
    <w:rsid w:val="00386333"/>
    <w:rsid w:val="00386B17"/>
    <w:rsid w:val="00387A31"/>
    <w:rsid w:val="00387A4D"/>
    <w:rsid w:val="00387F13"/>
    <w:rsid w:val="0039020C"/>
    <w:rsid w:val="00392903"/>
    <w:rsid w:val="00394339"/>
    <w:rsid w:val="00395DA6"/>
    <w:rsid w:val="003972A9"/>
    <w:rsid w:val="00397605"/>
    <w:rsid w:val="00397CB0"/>
    <w:rsid w:val="003A0C0B"/>
    <w:rsid w:val="003A10E6"/>
    <w:rsid w:val="003A1379"/>
    <w:rsid w:val="003A16BB"/>
    <w:rsid w:val="003A19DE"/>
    <w:rsid w:val="003A4B9A"/>
    <w:rsid w:val="003A5C77"/>
    <w:rsid w:val="003A6176"/>
    <w:rsid w:val="003A63D3"/>
    <w:rsid w:val="003A7440"/>
    <w:rsid w:val="003A75F0"/>
    <w:rsid w:val="003B0481"/>
    <w:rsid w:val="003B2935"/>
    <w:rsid w:val="003B3C72"/>
    <w:rsid w:val="003B5719"/>
    <w:rsid w:val="003B5C0A"/>
    <w:rsid w:val="003B6B13"/>
    <w:rsid w:val="003B6E80"/>
    <w:rsid w:val="003B6F67"/>
    <w:rsid w:val="003C0331"/>
    <w:rsid w:val="003C09E9"/>
    <w:rsid w:val="003C113D"/>
    <w:rsid w:val="003C17A4"/>
    <w:rsid w:val="003C1B14"/>
    <w:rsid w:val="003C2054"/>
    <w:rsid w:val="003C2215"/>
    <w:rsid w:val="003C2828"/>
    <w:rsid w:val="003C34A2"/>
    <w:rsid w:val="003C3BC6"/>
    <w:rsid w:val="003C3CD6"/>
    <w:rsid w:val="003C4F1F"/>
    <w:rsid w:val="003C5C1F"/>
    <w:rsid w:val="003C5CB8"/>
    <w:rsid w:val="003C7EF9"/>
    <w:rsid w:val="003D129A"/>
    <w:rsid w:val="003D19AE"/>
    <w:rsid w:val="003D22E9"/>
    <w:rsid w:val="003D2304"/>
    <w:rsid w:val="003D2C0A"/>
    <w:rsid w:val="003D2EB2"/>
    <w:rsid w:val="003D3521"/>
    <w:rsid w:val="003D3F4C"/>
    <w:rsid w:val="003D4305"/>
    <w:rsid w:val="003D4537"/>
    <w:rsid w:val="003D463F"/>
    <w:rsid w:val="003D5CC5"/>
    <w:rsid w:val="003D61D8"/>
    <w:rsid w:val="003D6839"/>
    <w:rsid w:val="003D792F"/>
    <w:rsid w:val="003D7958"/>
    <w:rsid w:val="003E0AB4"/>
    <w:rsid w:val="003E1B08"/>
    <w:rsid w:val="003E4E5F"/>
    <w:rsid w:val="003E5324"/>
    <w:rsid w:val="003E5A21"/>
    <w:rsid w:val="003E680A"/>
    <w:rsid w:val="003E6BAC"/>
    <w:rsid w:val="003E7E3D"/>
    <w:rsid w:val="003E7F28"/>
    <w:rsid w:val="003E7FFA"/>
    <w:rsid w:val="003F0F84"/>
    <w:rsid w:val="003F1954"/>
    <w:rsid w:val="003F1BA8"/>
    <w:rsid w:val="003F39DC"/>
    <w:rsid w:val="003F3A93"/>
    <w:rsid w:val="003F3F8C"/>
    <w:rsid w:val="003F4036"/>
    <w:rsid w:val="003F48E0"/>
    <w:rsid w:val="003F4C56"/>
    <w:rsid w:val="003F75AF"/>
    <w:rsid w:val="003F7AC3"/>
    <w:rsid w:val="003F7FD6"/>
    <w:rsid w:val="00401799"/>
    <w:rsid w:val="00401A59"/>
    <w:rsid w:val="004022CE"/>
    <w:rsid w:val="00402BBB"/>
    <w:rsid w:val="00402EB6"/>
    <w:rsid w:val="0040479A"/>
    <w:rsid w:val="00404EBE"/>
    <w:rsid w:val="00405609"/>
    <w:rsid w:val="00405679"/>
    <w:rsid w:val="00405B5C"/>
    <w:rsid w:val="00406197"/>
    <w:rsid w:val="004072CA"/>
    <w:rsid w:val="004107E0"/>
    <w:rsid w:val="00410D37"/>
    <w:rsid w:val="0041140D"/>
    <w:rsid w:val="00411A09"/>
    <w:rsid w:val="004133DD"/>
    <w:rsid w:val="004134E3"/>
    <w:rsid w:val="00413D15"/>
    <w:rsid w:val="00417A89"/>
    <w:rsid w:val="00417F39"/>
    <w:rsid w:val="0042012C"/>
    <w:rsid w:val="0042020F"/>
    <w:rsid w:val="004209B6"/>
    <w:rsid w:val="0042248F"/>
    <w:rsid w:val="0042338B"/>
    <w:rsid w:val="00423587"/>
    <w:rsid w:val="00423664"/>
    <w:rsid w:val="004236F3"/>
    <w:rsid w:val="00423D1C"/>
    <w:rsid w:val="00424140"/>
    <w:rsid w:val="0042494D"/>
    <w:rsid w:val="004251E7"/>
    <w:rsid w:val="00425F21"/>
    <w:rsid w:val="00426D27"/>
    <w:rsid w:val="00427E8D"/>
    <w:rsid w:val="00430A4A"/>
    <w:rsid w:val="00431EF7"/>
    <w:rsid w:val="00432DB9"/>
    <w:rsid w:val="0043319D"/>
    <w:rsid w:val="00435FAF"/>
    <w:rsid w:val="004362E4"/>
    <w:rsid w:val="004364B9"/>
    <w:rsid w:val="0043694D"/>
    <w:rsid w:val="00437D0C"/>
    <w:rsid w:val="00440BE8"/>
    <w:rsid w:val="004410B9"/>
    <w:rsid w:val="0044191F"/>
    <w:rsid w:val="00441E09"/>
    <w:rsid w:val="004424B9"/>
    <w:rsid w:val="00443B81"/>
    <w:rsid w:val="004440BC"/>
    <w:rsid w:val="004441BB"/>
    <w:rsid w:val="00444D4A"/>
    <w:rsid w:val="00446A4B"/>
    <w:rsid w:val="00447139"/>
    <w:rsid w:val="00447E01"/>
    <w:rsid w:val="00450B81"/>
    <w:rsid w:val="00450D8A"/>
    <w:rsid w:val="0045216F"/>
    <w:rsid w:val="00452902"/>
    <w:rsid w:val="00453A92"/>
    <w:rsid w:val="00453D3B"/>
    <w:rsid w:val="004556E4"/>
    <w:rsid w:val="0045589F"/>
    <w:rsid w:val="004563C8"/>
    <w:rsid w:val="0045645E"/>
    <w:rsid w:val="00456D7A"/>
    <w:rsid w:val="00457469"/>
    <w:rsid w:val="0045799F"/>
    <w:rsid w:val="00457BEA"/>
    <w:rsid w:val="00461FCE"/>
    <w:rsid w:val="004635EC"/>
    <w:rsid w:val="00464BF8"/>
    <w:rsid w:val="00465075"/>
    <w:rsid w:val="00465396"/>
    <w:rsid w:val="00465662"/>
    <w:rsid w:val="00466021"/>
    <w:rsid w:val="0046623A"/>
    <w:rsid w:val="00467F32"/>
    <w:rsid w:val="004703F6"/>
    <w:rsid w:val="004709E4"/>
    <w:rsid w:val="004710D7"/>
    <w:rsid w:val="00471D92"/>
    <w:rsid w:val="00471DB6"/>
    <w:rsid w:val="00472024"/>
    <w:rsid w:val="00472365"/>
    <w:rsid w:val="00474A8B"/>
    <w:rsid w:val="00475457"/>
    <w:rsid w:val="004764D9"/>
    <w:rsid w:val="004771F0"/>
    <w:rsid w:val="0047753F"/>
    <w:rsid w:val="0048044C"/>
    <w:rsid w:val="00481A8A"/>
    <w:rsid w:val="00481AAF"/>
    <w:rsid w:val="00482DC9"/>
    <w:rsid w:val="00482F31"/>
    <w:rsid w:val="00484021"/>
    <w:rsid w:val="00485ADB"/>
    <w:rsid w:val="00486207"/>
    <w:rsid w:val="00486C25"/>
    <w:rsid w:val="00486EA0"/>
    <w:rsid w:val="00487C79"/>
    <w:rsid w:val="004906BD"/>
    <w:rsid w:val="004913EA"/>
    <w:rsid w:val="00491658"/>
    <w:rsid w:val="00492400"/>
    <w:rsid w:val="004927C9"/>
    <w:rsid w:val="00492C57"/>
    <w:rsid w:val="00493002"/>
    <w:rsid w:val="00493034"/>
    <w:rsid w:val="004937DA"/>
    <w:rsid w:val="0049463D"/>
    <w:rsid w:val="004948EA"/>
    <w:rsid w:val="00494C80"/>
    <w:rsid w:val="00494FC3"/>
    <w:rsid w:val="004956A8"/>
    <w:rsid w:val="0049587B"/>
    <w:rsid w:val="00496461"/>
    <w:rsid w:val="00496C9A"/>
    <w:rsid w:val="00497377"/>
    <w:rsid w:val="004A0A48"/>
    <w:rsid w:val="004A1079"/>
    <w:rsid w:val="004A1142"/>
    <w:rsid w:val="004A354A"/>
    <w:rsid w:val="004A3A6B"/>
    <w:rsid w:val="004A486A"/>
    <w:rsid w:val="004A4F62"/>
    <w:rsid w:val="004A59AF"/>
    <w:rsid w:val="004A633E"/>
    <w:rsid w:val="004A681D"/>
    <w:rsid w:val="004A72DE"/>
    <w:rsid w:val="004B004A"/>
    <w:rsid w:val="004B0982"/>
    <w:rsid w:val="004B0E9E"/>
    <w:rsid w:val="004B2DA1"/>
    <w:rsid w:val="004B4725"/>
    <w:rsid w:val="004B55CE"/>
    <w:rsid w:val="004B5C49"/>
    <w:rsid w:val="004B6D67"/>
    <w:rsid w:val="004C0A76"/>
    <w:rsid w:val="004C0D64"/>
    <w:rsid w:val="004C1C3B"/>
    <w:rsid w:val="004C23A6"/>
    <w:rsid w:val="004C2C28"/>
    <w:rsid w:val="004C33BB"/>
    <w:rsid w:val="004C38BC"/>
    <w:rsid w:val="004C38E9"/>
    <w:rsid w:val="004C3EDF"/>
    <w:rsid w:val="004C42EB"/>
    <w:rsid w:val="004C47FD"/>
    <w:rsid w:val="004C53F4"/>
    <w:rsid w:val="004C5621"/>
    <w:rsid w:val="004C595A"/>
    <w:rsid w:val="004C61A6"/>
    <w:rsid w:val="004C6A92"/>
    <w:rsid w:val="004C7419"/>
    <w:rsid w:val="004D04E9"/>
    <w:rsid w:val="004D06EE"/>
    <w:rsid w:val="004D0B1F"/>
    <w:rsid w:val="004D1169"/>
    <w:rsid w:val="004D17C7"/>
    <w:rsid w:val="004D3365"/>
    <w:rsid w:val="004D44F4"/>
    <w:rsid w:val="004D4F22"/>
    <w:rsid w:val="004D5335"/>
    <w:rsid w:val="004D595C"/>
    <w:rsid w:val="004E202D"/>
    <w:rsid w:val="004E2D48"/>
    <w:rsid w:val="004E31E7"/>
    <w:rsid w:val="004E44E2"/>
    <w:rsid w:val="004E53D3"/>
    <w:rsid w:val="004E548A"/>
    <w:rsid w:val="004E55A4"/>
    <w:rsid w:val="004E70CB"/>
    <w:rsid w:val="004F1219"/>
    <w:rsid w:val="004F1B7F"/>
    <w:rsid w:val="004F20DC"/>
    <w:rsid w:val="004F240D"/>
    <w:rsid w:val="004F2FAE"/>
    <w:rsid w:val="004F5AA4"/>
    <w:rsid w:val="004F5F4E"/>
    <w:rsid w:val="00501BBE"/>
    <w:rsid w:val="005021C7"/>
    <w:rsid w:val="005029CA"/>
    <w:rsid w:val="00502DF7"/>
    <w:rsid w:val="00502E6A"/>
    <w:rsid w:val="00504526"/>
    <w:rsid w:val="005052C4"/>
    <w:rsid w:val="00505603"/>
    <w:rsid w:val="005059B3"/>
    <w:rsid w:val="005059F5"/>
    <w:rsid w:val="00506423"/>
    <w:rsid w:val="005064D0"/>
    <w:rsid w:val="00506E2D"/>
    <w:rsid w:val="005075DF"/>
    <w:rsid w:val="005079F3"/>
    <w:rsid w:val="00510D87"/>
    <w:rsid w:val="00511C2B"/>
    <w:rsid w:val="0051349B"/>
    <w:rsid w:val="00513B2B"/>
    <w:rsid w:val="00514021"/>
    <w:rsid w:val="00514424"/>
    <w:rsid w:val="00515C38"/>
    <w:rsid w:val="0051668F"/>
    <w:rsid w:val="00521344"/>
    <w:rsid w:val="0052209B"/>
    <w:rsid w:val="00524D7C"/>
    <w:rsid w:val="00526958"/>
    <w:rsid w:val="0052695C"/>
    <w:rsid w:val="005271FA"/>
    <w:rsid w:val="00527FF4"/>
    <w:rsid w:val="005305BF"/>
    <w:rsid w:val="005312A8"/>
    <w:rsid w:val="00531B56"/>
    <w:rsid w:val="005326B9"/>
    <w:rsid w:val="00532B38"/>
    <w:rsid w:val="00532CEB"/>
    <w:rsid w:val="00532E70"/>
    <w:rsid w:val="00533E6D"/>
    <w:rsid w:val="00533EFF"/>
    <w:rsid w:val="005346B1"/>
    <w:rsid w:val="00534E7C"/>
    <w:rsid w:val="00535BB1"/>
    <w:rsid w:val="005373B6"/>
    <w:rsid w:val="005403A6"/>
    <w:rsid w:val="00541D22"/>
    <w:rsid w:val="00542474"/>
    <w:rsid w:val="0054266C"/>
    <w:rsid w:val="00543872"/>
    <w:rsid w:val="005442FA"/>
    <w:rsid w:val="00545971"/>
    <w:rsid w:val="00546142"/>
    <w:rsid w:val="0054720B"/>
    <w:rsid w:val="005474EB"/>
    <w:rsid w:val="0055104C"/>
    <w:rsid w:val="00551BEE"/>
    <w:rsid w:val="0055304C"/>
    <w:rsid w:val="00553A52"/>
    <w:rsid w:val="005540CC"/>
    <w:rsid w:val="005545CD"/>
    <w:rsid w:val="00554EEB"/>
    <w:rsid w:val="00555160"/>
    <w:rsid w:val="00555221"/>
    <w:rsid w:val="00555C43"/>
    <w:rsid w:val="0055712E"/>
    <w:rsid w:val="005638E5"/>
    <w:rsid w:val="00563968"/>
    <w:rsid w:val="00563F2E"/>
    <w:rsid w:val="005645E0"/>
    <w:rsid w:val="005654FB"/>
    <w:rsid w:val="00565B77"/>
    <w:rsid w:val="0056671A"/>
    <w:rsid w:val="0056673E"/>
    <w:rsid w:val="00566887"/>
    <w:rsid w:val="00566913"/>
    <w:rsid w:val="005674B0"/>
    <w:rsid w:val="005701C0"/>
    <w:rsid w:val="00571191"/>
    <w:rsid w:val="00571F95"/>
    <w:rsid w:val="005724C6"/>
    <w:rsid w:val="00572FFA"/>
    <w:rsid w:val="00573058"/>
    <w:rsid w:val="005743E9"/>
    <w:rsid w:val="00575628"/>
    <w:rsid w:val="005763A7"/>
    <w:rsid w:val="005767E0"/>
    <w:rsid w:val="00577A89"/>
    <w:rsid w:val="00580235"/>
    <w:rsid w:val="00583176"/>
    <w:rsid w:val="00583689"/>
    <w:rsid w:val="0058377F"/>
    <w:rsid w:val="00583892"/>
    <w:rsid w:val="005839AB"/>
    <w:rsid w:val="00583F4C"/>
    <w:rsid w:val="00584345"/>
    <w:rsid w:val="00584554"/>
    <w:rsid w:val="00584641"/>
    <w:rsid w:val="00584935"/>
    <w:rsid w:val="00584E7B"/>
    <w:rsid w:val="00585766"/>
    <w:rsid w:val="00585B2D"/>
    <w:rsid w:val="00585FA5"/>
    <w:rsid w:val="00586D37"/>
    <w:rsid w:val="00587288"/>
    <w:rsid w:val="00590CC2"/>
    <w:rsid w:val="00590DCF"/>
    <w:rsid w:val="00591E1A"/>
    <w:rsid w:val="0059201C"/>
    <w:rsid w:val="00592194"/>
    <w:rsid w:val="00592A8F"/>
    <w:rsid w:val="00592C78"/>
    <w:rsid w:val="00594468"/>
    <w:rsid w:val="0059489A"/>
    <w:rsid w:val="005948BE"/>
    <w:rsid w:val="00594912"/>
    <w:rsid w:val="00595ABB"/>
    <w:rsid w:val="00596DCC"/>
    <w:rsid w:val="005A01F0"/>
    <w:rsid w:val="005A082C"/>
    <w:rsid w:val="005A14B9"/>
    <w:rsid w:val="005A181A"/>
    <w:rsid w:val="005A18BC"/>
    <w:rsid w:val="005A2293"/>
    <w:rsid w:val="005A3A40"/>
    <w:rsid w:val="005A3E2D"/>
    <w:rsid w:val="005A4CFF"/>
    <w:rsid w:val="005A4FF3"/>
    <w:rsid w:val="005A4FFE"/>
    <w:rsid w:val="005A55BC"/>
    <w:rsid w:val="005A5842"/>
    <w:rsid w:val="005A5DEE"/>
    <w:rsid w:val="005A627E"/>
    <w:rsid w:val="005A6718"/>
    <w:rsid w:val="005A69F4"/>
    <w:rsid w:val="005A7595"/>
    <w:rsid w:val="005A7752"/>
    <w:rsid w:val="005A7774"/>
    <w:rsid w:val="005B0392"/>
    <w:rsid w:val="005B11DF"/>
    <w:rsid w:val="005B31B4"/>
    <w:rsid w:val="005B3A78"/>
    <w:rsid w:val="005B3F85"/>
    <w:rsid w:val="005B4B2B"/>
    <w:rsid w:val="005B5702"/>
    <w:rsid w:val="005B5E3E"/>
    <w:rsid w:val="005B618F"/>
    <w:rsid w:val="005B72D4"/>
    <w:rsid w:val="005B7B69"/>
    <w:rsid w:val="005C0754"/>
    <w:rsid w:val="005C0B10"/>
    <w:rsid w:val="005C0E56"/>
    <w:rsid w:val="005C147E"/>
    <w:rsid w:val="005C2C45"/>
    <w:rsid w:val="005C3856"/>
    <w:rsid w:val="005C49F5"/>
    <w:rsid w:val="005C50F2"/>
    <w:rsid w:val="005C7926"/>
    <w:rsid w:val="005D048B"/>
    <w:rsid w:val="005D1906"/>
    <w:rsid w:val="005D25CB"/>
    <w:rsid w:val="005D32F7"/>
    <w:rsid w:val="005D358B"/>
    <w:rsid w:val="005D3FF8"/>
    <w:rsid w:val="005D48F4"/>
    <w:rsid w:val="005D4F00"/>
    <w:rsid w:val="005D5578"/>
    <w:rsid w:val="005D5804"/>
    <w:rsid w:val="005D60B0"/>
    <w:rsid w:val="005D6234"/>
    <w:rsid w:val="005D7E56"/>
    <w:rsid w:val="005D7EBE"/>
    <w:rsid w:val="005E0D44"/>
    <w:rsid w:val="005E1BD0"/>
    <w:rsid w:val="005E1CCE"/>
    <w:rsid w:val="005E1DB0"/>
    <w:rsid w:val="005E2A89"/>
    <w:rsid w:val="005E496D"/>
    <w:rsid w:val="005E4BB0"/>
    <w:rsid w:val="005E5340"/>
    <w:rsid w:val="005E6CC3"/>
    <w:rsid w:val="005E6DFF"/>
    <w:rsid w:val="005F160B"/>
    <w:rsid w:val="005F1A02"/>
    <w:rsid w:val="005F1E1E"/>
    <w:rsid w:val="005F2BF5"/>
    <w:rsid w:val="005F36D9"/>
    <w:rsid w:val="005F4510"/>
    <w:rsid w:val="005F474A"/>
    <w:rsid w:val="005F4F67"/>
    <w:rsid w:val="005F50E2"/>
    <w:rsid w:val="005F59A0"/>
    <w:rsid w:val="005F5B92"/>
    <w:rsid w:val="005F5D54"/>
    <w:rsid w:val="005F6044"/>
    <w:rsid w:val="005F6F51"/>
    <w:rsid w:val="006001CC"/>
    <w:rsid w:val="006003C1"/>
    <w:rsid w:val="0060082A"/>
    <w:rsid w:val="00600AA9"/>
    <w:rsid w:val="00600D00"/>
    <w:rsid w:val="00603042"/>
    <w:rsid w:val="006039ED"/>
    <w:rsid w:val="00603AD2"/>
    <w:rsid w:val="00604493"/>
    <w:rsid w:val="00604717"/>
    <w:rsid w:val="0060584E"/>
    <w:rsid w:val="006060F5"/>
    <w:rsid w:val="00606511"/>
    <w:rsid w:val="00606DD1"/>
    <w:rsid w:val="00606F37"/>
    <w:rsid w:val="00607892"/>
    <w:rsid w:val="00607CB4"/>
    <w:rsid w:val="00611987"/>
    <w:rsid w:val="00611BD5"/>
    <w:rsid w:val="00612074"/>
    <w:rsid w:val="00613671"/>
    <w:rsid w:val="00614BD5"/>
    <w:rsid w:val="0061542D"/>
    <w:rsid w:val="00616680"/>
    <w:rsid w:val="00616F5C"/>
    <w:rsid w:val="00616F6C"/>
    <w:rsid w:val="006171A5"/>
    <w:rsid w:val="006177CD"/>
    <w:rsid w:val="0061798D"/>
    <w:rsid w:val="006205DC"/>
    <w:rsid w:val="00620BA9"/>
    <w:rsid w:val="00623537"/>
    <w:rsid w:val="00626124"/>
    <w:rsid w:val="00626135"/>
    <w:rsid w:val="00630A54"/>
    <w:rsid w:val="0063214D"/>
    <w:rsid w:val="00632EC9"/>
    <w:rsid w:val="0063557A"/>
    <w:rsid w:val="00635C98"/>
    <w:rsid w:val="00635E84"/>
    <w:rsid w:val="006369D6"/>
    <w:rsid w:val="00637073"/>
    <w:rsid w:val="006374E7"/>
    <w:rsid w:val="00637F44"/>
    <w:rsid w:val="00640397"/>
    <w:rsid w:val="00640AD0"/>
    <w:rsid w:val="00641F79"/>
    <w:rsid w:val="00642987"/>
    <w:rsid w:val="006433BB"/>
    <w:rsid w:val="00645BB9"/>
    <w:rsid w:val="00646746"/>
    <w:rsid w:val="00646C52"/>
    <w:rsid w:val="00647690"/>
    <w:rsid w:val="00650001"/>
    <w:rsid w:val="00650437"/>
    <w:rsid w:val="00652174"/>
    <w:rsid w:val="006533DF"/>
    <w:rsid w:val="00653CE6"/>
    <w:rsid w:val="006542D3"/>
    <w:rsid w:val="006556C6"/>
    <w:rsid w:val="00655FB6"/>
    <w:rsid w:val="00657708"/>
    <w:rsid w:val="00661405"/>
    <w:rsid w:val="0066189D"/>
    <w:rsid w:val="00662416"/>
    <w:rsid w:val="00662503"/>
    <w:rsid w:val="006633AF"/>
    <w:rsid w:val="006636ED"/>
    <w:rsid w:val="00663B23"/>
    <w:rsid w:val="00663B2D"/>
    <w:rsid w:val="00663E87"/>
    <w:rsid w:val="00664584"/>
    <w:rsid w:val="00665678"/>
    <w:rsid w:val="006659BB"/>
    <w:rsid w:val="00665FFF"/>
    <w:rsid w:val="006671C9"/>
    <w:rsid w:val="006679A6"/>
    <w:rsid w:val="0067067B"/>
    <w:rsid w:val="00670887"/>
    <w:rsid w:val="00672470"/>
    <w:rsid w:val="00672DC7"/>
    <w:rsid w:val="00672F26"/>
    <w:rsid w:val="00673012"/>
    <w:rsid w:val="006732CF"/>
    <w:rsid w:val="006759AC"/>
    <w:rsid w:val="00675C63"/>
    <w:rsid w:val="0067635E"/>
    <w:rsid w:val="00677AEB"/>
    <w:rsid w:val="0068214F"/>
    <w:rsid w:val="00682C26"/>
    <w:rsid w:val="00683E60"/>
    <w:rsid w:val="00683E81"/>
    <w:rsid w:val="00683EDA"/>
    <w:rsid w:val="00684A89"/>
    <w:rsid w:val="00685C2E"/>
    <w:rsid w:val="00686B97"/>
    <w:rsid w:val="00687845"/>
    <w:rsid w:val="00687BA0"/>
    <w:rsid w:val="00690034"/>
    <w:rsid w:val="0069116D"/>
    <w:rsid w:val="00691230"/>
    <w:rsid w:val="00692482"/>
    <w:rsid w:val="006933BD"/>
    <w:rsid w:val="0069488D"/>
    <w:rsid w:val="00694F1F"/>
    <w:rsid w:val="0069543B"/>
    <w:rsid w:val="00695729"/>
    <w:rsid w:val="006957E2"/>
    <w:rsid w:val="00695D39"/>
    <w:rsid w:val="006962CE"/>
    <w:rsid w:val="0069639E"/>
    <w:rsid w:val="006964CB"/>
    <w:rsid w:val="006A02D8"/>
    <w:rsid w:val="006A27E2"/>
    <w:rsid w:val="006A2BF0"/>
    <w:rsid w:val="006A4B44"/>
    <w:rsid w:val="006A5C9F"/>
    <w:rsid w:val="006A6D2B"/>
    <w:rsid w:val="006A6DEF"/>
    <w:rsid w:val="006A6F2A"/>
    <w:rsid w:val="006A71E9"/>
    <w:rsid w:val="006A7A43"/>
    <w:rsid w:val="006B07F7"/>
    <w:rsid w:val="006B126F"/>
    <w:rsid w:val="006B2FBA"/>
    <w:rsid w:val="006B3311"/>
    <w:rsid w:val="006B3BBB"/>
    <w:rsid w:val="006B3DB2"/>
    <w:rsid w:val="006B4400"/>
    <w:rsid w:val="006B569E"/>
    <w:rsid w:val="006B5ECD"/>
    <w:rsid w:val="006B6360"/>
    <w:rsid w:val="006B6E43"/>
    <w:rsid w:val="006B780C"/>
    <w:rsid w:val="006B7A22"/>
    <w:rsid w:val="006C0409"/>
    <w:rsid w:val="006C0CE6"/>
    <w:rsid w:val="006C1A44"/>
    <w:rsid w:val="006C216B"/>
    <w:rsid w:val="006C25F2"/>
    <w:rsid w:val="006C49C7"/>
    <w:rsid w:val="006C5B78"/>
    <w:rsid w:val="006C65B6"/>
    <w:rsid w:val="006C6BAA"/>
    <w:rsid w:val="006C6CC4"/>
    <w:rsid w:val="006D0830"/>
    <w:rsid w:val="006D0FDE"/>
    <w:rsid w:val="006D10C3"/>
    <w:rsid w:val="006D14D3"/>
    <w:rsid w:val="006D1A58"/>
    <w:rsid w:val="006D2081"/>
    <w:rsid w:val="006D24AE"/>
    <w:rsid w:val="006D285C"/>
    <w:rsid w:val="006D2E06"/>
    <w:rsid w:val="006D3FD0"/>
    <w:rsid w:val="006D437A"/>
    <w:rsid w:val="006D439E"/>
    <w:rsid w:val="006D4B21"/>
    <w:rsid w:val="006D4CAB"/>
    <w:rsid w:val="006D4FC3"/>
    <w:rsid w:val="006D61E3"/>
    <w:rsid w:val="006D6263"/>
    <w:rsid w:val="006D6496"/>
    <w:rsid w:val="006D6688"/>
    <w:rsid w:val="006D7DC9"/>
    <w:rsid w:val="006E0597"/>
    <w:rsid w:val="006E175B"/>
    <w:rsid w:val="006E28AB"/>
    <w:rsid w:val="006E2E3E"/>
    <w:rsid w:val="006E30B5"/>
    <w:rsid w:val="006E39C4"/>
    <w:rsid w:val="006E4ED4"/>
    <w:rsid w:val="006E5AB7"/>
    <w:rsid w:val="006E5B19"/>
    <w:rsid w:val="006E5DDF"/>
    <w:rsid w:val="006E5E70"/>
    <w:rsid w:val="006F12C2"/>
    <w:rsid w:val="006F31BC"/>
    <w:rsid w:val="006F46C3"/>
    <w:rsid w:val="006F473E"/>
    <w:rsid w:val="006F4B53"/>
    <w:rsid w:val="006F5471"/>
    <w:rsid w:val="006F55A6"/>
    <w:rsid w:val="006F7929"/>
    <w:rsid w:val="0070146F"/>
    <w:rsid w:val="00702A21"/>
    <w:rsid w:val="00703BC9"/>
    <w:rsid w:val="00704885"/>
    <w:rsid w:val="00710C20"/>
    <w:rsid w:val="00712AF2"/>
    <w:rsid w:val="00712B33"/>
    <w:rsid w:val="00713B3D"/>
    <w:rsid w:val="00714DD3"/>
    <w:rsid w:val="00716E9D"/>
    <w:rsid w:val="007173AC"/>
    <w:rsid w:val="007175FC"/>
    <w:rsid w:val="00717FE7"/>
    <w:rsid w:val="0072157E"/>
    <w:rsid w:val="007220C5"/>
    <w:rsid w:val="007221AD"/>
    <w:rsid w:val="00722EC5"/>
    <w:rsid w:val="00723B1B"/>
    <w:rsid w:val="007247F6"/>
    <w:rsid w:val="00726003"/>
    <w:rsid w:val="007274B1"/>
    <w:rsid w:val="0072751A"/>
    <w:rsid w:val="007278A2"/>
    <w:rsid w:val="00732568"/>
    <w:rsid w:val="00732B9F"/>
    <w:rsid w:val="0073312F"/>
    <w:rsid w:val="00733137"/>
    <w:rsid w:val="00733891"/>
    <w:rsid w:val="007341A3"/>
    <w:rsid w:val="00735BDA"/>
    <w:rsid w:val="00735C66"/>
    <w:rsid w:val="00735D4D"/>
    <w:rsid w:val="00736044"/>
    <w:rsid w:val="0073627B"/>
    <w:rsid w:val="007373F1"/>
    <w:rsid w:val="0073761C"/>
    <w:rsid w:val="00737630"/>
    <w:rsid w:val="007400A9"/>
    <w:rsid w:val="007410D0"/>
    <w:rsid w:val="007427FD"/>
    <w:rsid w:val="00743046"/>
    <w:rsid w:val="00743F05"/>
    <w:rsid w:val="007444DD"/>
    <w:rsid w:val="00744E1E"/>
    <w:rsid w:val="007459F5"/>
    <w:rsid w:val="007476EE"/>
    <w:rsid w:val="00750581"/>
    <w:rsid w:val="007509CA"/>
    <w:rsid w:val="00750B7F"/>
    <w:rsid w:val="00750BDC"/>
    <w:rsid w:val="007511AC"/>
    <w:rsid w:val="007518EC"/>
    <w:rsid w:val="00751CDD"/>
    <w:rsid w:val="00752263"/>
    <w:rsid w:val="007538A5"/>
    <w:rsid w:val="00757690"/>
    <w:rsid w:val="007576CF"/>
    <w:rsid w:val="00760666"/>
    <w:rsid w:val="00761048"/>
    <w:rsid w:val="00762467"/>
    <w:rsid w:val="00762EEB"/>
    <w:rsid w:val="0076320E"/>
    <w:rsid w:val="007633DB"/>
    <w:rsid w:val="00763C49"/>
    <w:rsid w:val="00764344"/>
    <w:rsid w:val="00764566"/>
    <w:rsid w:val="00764FB3"/>
    <w:rsid w:val="007656F6"/>
    <w:rsid w:val="00766B5B"/>
    <w:rsid w:val="007675C8"/>
    <w:rsid w:val="007676CC"/>
    <w:rsid w:val="0076770C"/>
    <w:rsid w:val="00770A6A"/>
    <w:rsid w:val="00772B25"/>
    <w:rsid w:val="00772E38"/>
    <w:rsid w:val="007730FF"/>
    <w:rsid w:val="00773A5E"/>
    <w:rsid w:val="00773F61"/>
    <w:rsid w:val="0077438E"/>
    <w:rsid w:val="00776AB5"/>
    <w:rsid w:val="00776EAF"/>
    <w:rsid w:val="00777E9F"/>
    <w:rsid w:val="00780D6C"/>
    <w:rsid w:val="00781BF0"/>
    <w:rsid w:val="007820F8"/>
    <w:rsid w:val="00784508"/>
    <w:rsid w:val="007873B1"/>
    <w:rsid w:val="007875F7"/>
    <w:rsid w:val="00787982"/>
    <w:rsid w:val="007900BE"/>
    <w:rsid w:val="00791B51"/>
    <w:rsid w:val="00792DFC"/>
    <w:rsid w:val="00792F96"/>
    <w:rsid w:val="00792FC2"/>
    <w:rsid w:val="007938CE"/>
    <w:rsid w:val="00793EDA"/>
    <w:rsid w:val="00794257"/>
    <w:rsid w:val="00794867"/>
    <w:rsid w:val="00794FCB"/>
    <w:rsid w:val="00796F78"/>
    <w:rsid w:val="00797120"/>
    <w:rsid w:val="007972BC"/>
    <w:rsid w:val="0079738F"/>
    <w:rsid w:val="00797514"/>
    <w:rsid w:val="007A11A7"/>
    <w:rsid w:val="007A3C2C"/>
    <w:rsid w:val="007A4C80"/>
    <w:rsid w:val="007A5840"/>
    <w:rsid w:val="007A5A88"/>
    <w:rsid w:val="007A5FB2"/>
    <w:rsid w:val="007A686C"/>
    <w:rsid w:val="007B0584"/>
    <w:rsid w:val="007B07B6"/>
    <w:rsid w:val="007B0D4D"/>
    <w:rsid w:val="007B18C8"/>
    <w:rsid w:val="007B1C29"/>
    <w:rsid w:val="007B2A0A"/>
    <w:rsid w:val="007B32FC"/>
    <w:rsid w:val="007B40A7"/>
    <w:rsid w:val="007B4744"/>
    <w:rsid w:val="007B4D74"/>
    <w:rsid w:val="007B535B"/>
    <w:rsid w:val="007B546E"/>
    <w:rsid w:val="007B6D9E"/>
    <w:rsid w:val="007C002D"/>
    <w:rsid w:val="007C01C1"/>
    <w:rsid w:val="007C0403"/>
    <w:rsid w:val="007C0B17"/>
    <w:rsid w:val="007C3CF5"/>
    <w:rsid w:val="007C4B3C"/>
    <w:rsid w:val="007C59AB"/>
    <w:rsid w:val="007C6EA1"/>
    <w:rsid w:val="007C7CCD"/>
    <w:rsid w:val="007D2F85"/>
    <w:rsid w:val="007D312C"/>
    <w:rsid w:val="007D32FC"/>
    <w:rsid w:val="007D3A0D"/>
    <w:rsid w:val="007D44D6"/>
    <w:rsid w:val="007D4A72"/>
    <w:rsid w:val="007D4EEA"/>
    <w:rsid w:val="007D503B"/>
    <w:rsid w:val="007D5E5C"/>
    <w:rsid w:val="007D5F86"/>
    <w:rsid w:val="007D6994"/>
    <w:rsid w:val="007D71D2"/>
    <w:rsid w:val="007D7E7E"/>
    <w:rsid w:val="007E06A0"/>
    <w:rsid w:val="007E1338"/>
    <w:rsid w:val="007E326C"/>
    <w:rsid w:val="007E3E4B"/>
    <w:rsid w:val="007E3FA2"/>
    <w:rsid w:val="007E4DC7"/>
    <w:rsid w:val="007E4E4C"/>
    <w:rsid w:val="007E4EF4"/>
    <w:rsid w:val="007E6A80"/>
    <w:rsid w:val="007E73D8"/>
    <w:rsid w:val="007F00A6"/>
    <w:rsid w:val="007F0368"/>
    <w:rsid w:val="007F07A0"/>
    <w:rsid w:val="007F11EC"/>
    <w:rsid w:val="007F1335"/>
    <w:rsid w:val="007F30F2"/>
    <w:rsid w:val="007F39DB"/>
    <w:rsid w:val="007F3A7F"/>
    <w:rsid w:val="007F648B"/>
    <w:rsid w:val="007F7250"/>
    <w:rsid w:val="007F79F3"/>
    <w:rsid w:val="007F7A5B"/>
    <w:rsid w:val="007F7DAB"/>
    <w:rsid w:val="00800755"/>
    <w:rsid w:val="00800D5D"/>
    <w:rsid w:val="00801ABB"/>
    <w:rsid w:val="0080245E"/>
    <w:rsid w:val="0080274C"/>
    <w:rsid w:val="00804396"/>
    <w:rsid w:val="0080503C"/>
    <w:rsid w:val="0080620C"/>
    <w:rsid w:val="0080794A"/>
    <w:rsid w:val="00807BA6"/>
    <w:rsid w:val="00810BD0"/>
    <w:rsid w:val="00811D9B"/>
    <w:rsid w:val="00811E1A"/>
    <w:rsid w:val="00812B07"/>
    <w:rsid w:val="008131B8"/>
    <w:rsid w:val="008136BC"/>
    <w:rsid w:val="00813F7C"/>
    <w:rsid w:val="00813FC7"/>
    <w:rsid w:val="0081437E"/>
    <w:rsid w:val="00815515"/>
    <w:rsid w:val="00816478"/>
    <w:rsid w:val="008168DB"/>
    <w:rsid w:val="008173AE"/>
    <w:rsid w:val="00820712"/>
    <w:rsid w:val="00820E9C"/>
    <w:rsid w:val="008211AF"/>
    <w:rsid w:val="0082151A"/>
    <w:rsid w:val="008227C4"/>
    <w:rsid w:val="0082390F"/>
    <w:rsid w:val="00823CCE"/>
    <w:rsid w:val="008240E6"/>
    <w:rsid w:val="00825060"/>
    <w:rsid w:val="00825C1B"/>
    <w:rsid w:val="00827CF4"/>
    <w:rsid w:val="00830F4F"/>
    <w:rsid w:val="00830FE0"/>
    <w:rsid w:val="00831935"/>
    <w:rsid w:val="00831A32"/>
    <w:rsid w:val="008324B1"/>
    <w:rsid w:val="0083349B"/>
    <w:rsid w:val="00834904"/>
    <w:rsid w:val="00834B06"/>
    <w:rsid w:val="00835496"/>
    <w:rsid w:val="008356D3"/>
    <w:rsid w:val="008369D5"/>
    <w:rsid w:val="008372B0"/>
    <w:rsid w:val="00840062"/>
    <w:rsid w:val="008410C0"/>
    <w:rsid w:val="0084110C"/>
    <w:rsid w:val="00841664"/>
    <w:rsid w:val="008418EB"/>
    <w:rsid w:val="00841B15"/>
    <w:rsid w:val="00841CF4"/>
    <w:rsid w:val="008423CD"/>
    <w:rsid w:val="00842A07"/>
    <w:rsid w:val="00842CFD"/>
    <w:rsid w:val="008430CE"/>
    <w:rsid w:val="00843BB2"/>
    <w:rsid w:val="00843F0F"/>
    <w:rsid w:val="008440D7"/>
    <w:rsid w:val="00844104"/>
    <w:rsid w:val="008446B0"/>
    <w:rsid w:val="0085090C"/>
    <w:rsid w:val="00851668"/>
    <w:rsid w:val="0085218E"/>
    <w:rsid w:val="0085244B"/>
    <w:rsid w:val="00854066"/>
    <w:rsid w:val="0086168B"/>
    <w:rsid w:val="0086169D"/>
    <w:rsid w:val="00863067"/>
    <w:rsid w:val="0086317C"/>
    <w:rsid w:val="00864759"/>
    <w:rsid w:val="00864E62"/>
    <w:rsid w:val="008654A3"/>
    <w:rsid w:val="008655D7"/>
    <w:rsid w:val="008665BE"/>
    <w:rsid w:val="00866691"/>
    <w:rsid w:val="00866A8B"/>
    <w:rsid w:val="00867634"/>
    <w:rsid w:val="00871532"/>
    <w:rsid w:val="00871A7D"/>
    <w:rsid w:val="00872007"/>
    <w:rsid w:val="00872354"/>
    <w:rsid w:val="00873DB1"/>
    <w:rsid w:val="00874A4F"/>
    <w:rsid w:val="00874D17"/>
    <w:rsid w:val="008763A4"/>
    <w:rsid w:val="008777F3"/>
    <w:rsid w:val="00880442"/>
    <w:rsid w:val="0088046A"/>
    <w:rsid w:val="0088083D"/>
    <w:rsid w:val="00881919"/>
    <w:rsid w:val="00881ED7"/>
    <w:rsid w:val="008824F7"/>
    <w:rsid w:val="00883713"/>
    <w:rsid w:val="008844F8"/>
    <w:rsid w:val="008856C0"/>
    <w:rsid w:val="008856E2"/>
    <w:rsid w:val="00885D64"/>
    <w:rsid w:val="008872F3"/>
    <w:rsid w:val="00887488"/>
    <w:rsid w:val="00887812"/>
    <w:rsid w:val="00887DCA"/>
    <w:rsid w:val="00890048"/>
    <w:rsid w:val="00890541"/>
    <w:rsid w:val="00890FC5"/>
    <w:rsid w:val="008917A6"/>
    <w:rsid w:val="00891B81"/>
    <w:rsid w:val="008924C4"/>
    <w:rsid w:val="00892DFD"/>
    <w:rsid w:val="008930F3"/>
    <w:rsid w:val="00893F97"/>
    <w:rsid w:val="00894C72"/>
    <w:rsid w:val="00895ECA"/>
    <w:rsid w:val="0089698F"/>
    <w:rsid w:val="00897B7C"/>
    <w:rsid w:val="008A0655"/>
    <w:rsid w:val="008A14ED"/>
    <w:rsid w:val="008A1ACC"/>
    <w:rsid w:val="008A2079"/>
    <w:rsid w:val="008A284F"/>
    <w:rsid w:val="008A33A4"/>
    <w:rsid w:val="008A3E72"/>
    <w:rsid w:val="008A4C44"/>
    <w:rsid w:val="008A58FD"/>
    <w:rsid w:val="008A6BE6"/>
    <w:rsid w:val="008B0423"/>
    <w:rsid w:val="008B07AD"/>
    <w:rsid w:val="008B1209"/>
    <w:rsid w:val="008B1E99"/>
    <w:rsid w:val="008B2CED"/>
    <w:rsid w:val="008B3027"/>
    <w:rsid w:val="008B3654"/>
    <w:rsid w:val="008B46D8"/>
    <w:rsid w:val="008B53D4"/>
    <w:rsid w:val="008B55A7"/>
    <w:rsid w:val="008B5620"/>
    <w:rsid w:val="008B5DB7"/>
    <w:rsid w:val="008B65EC"/>
    <w:rsid w:val="008B6D32"/>
    <w:rsid w:val="008B7324"/>
    <w:rsid w:val="008C0123"/>
    <w:rsid w:val="008C07FA"/>
    <w:rsid w:val="008C0F0D"/>
    <w:rsid w:val="008C11B1"/>
    <w:rsid w:val="008C21AB"/>
    <w:rsid w:val="008C6C48"/>
    <w:rsid w:val="008C7444"/>
    <w:rsid w:val="008D007F"/>
    <w:rsid w:val="008D071E"/>
    <w:rsid w:val="008D1763"/>
    <w:rsid w:val="008D18FE"/>
    <w:rsid w:val="008D1AE1"/>
    <w:rsid w:val="008D1C51"/>
    <w:rsid w:val="008D2C02"/>
    <w:rsid w:val="008D3393"/>
    <w:rsid w:val="008D4900"/>
    <w:rsid w:val="008D592D"/>
    <w:rsid w:val="008D7C14"/>
    <w:rsid w:val="008E00A9"/>
    <w:rsid w:val="008E0596"/>
    <w:rsid w:val="008E15D6"/>
    <w:rsid w:val="008E1686"/>
    <w:rsid w:val="008E18D7"/>
    <w:rsid w:val="008E1F3C"/>
    <w:rsid w:val="008E209F"/>
    <w:rsid w:val="008E2105"/>
    <w:rsid w:val="008E239A"/>
    <w:rsid w:val="008E245A"/>
    <w:rsid w:val="008E2C37"/>
    <w:rsid w:val="008E40F2"/>
    <w:rsid w:val="008E4B50"/>
    <w:rsid w:val="008E57E6"/>
    <w:rsid w:val="008E71D9"/>
    <w:rsid w:val="008F06AA"/>
    <w:rsid w:val="008F115A"/>
    <w:rsid w:val="008F146D"/>
    <w:rsid w:val="008F28F9"/>
    <w:rsid w:val="008F4068"/>
    <w:rsid w:val="008F4576"/>
    <w:rsid w:val="008F4ADB"/>
    <w:rsid w:val="008F6023"/>
    <w:rsid w:val="008F68AF"/>
    <w:rsid w:val="008F68C7"/>
    <w:rsid w:val="008F6E65"/>
    <w:rsid w:val="008F74FB"/>
    <w:rsid w:val="00900EEB"/>
    <w:rsid w:val="00900F5F"/>
    <w:rsid w:val="00901CE6"/>
    <w:rsid w:val="00902630"/>
    <w:rsid w:val="00902B19"/>
    <w:rsid w:val="00902E5C"/>
    <w:rsid w:val="009033CA"/>
    <w:rsid w:val="009039AE"/>
    <w:rsid w:val="00903C48"/>
    <w:rsid w:val="00904420"/>
    <w:rsid w:val="0090534A"/>
    <w:rsid w:val="00906A57"/>
    <w:rsid w:val="00906AAB"/>
    <w:rsid w:val="009072E6"/>
    <w:rsid w:val="00907881"/>
    <w:rsid w:val="0091049D"/>
    <w:rsid w:val="009107CE"/>
    <w:rsid w:val="0091096B"/>
    <w:rsid w:val="00911E6F"/>
    <w:rsid w:val="0091251C"/>
    <w:rsid w:val="009126B4"/>
    <w:rsid w:val="009130ED"/>
    <w:rsid w:val="00913269"/>
    <w:rsid w:val="00914052"/>
    <w:rsid w:val="00917A88"/>
    <w:rsid w:val="00921250"/>
    <w:rsid w:val="009224C8"/>
    <w:rsid w:val="00922B3F"/>
    <w:rsid w:val="00922B6B"/>
    <w:rsid w:val="00924655"/>
    <w:rsid w:val="00925219"/>
    <w:rsid w:val="0092550B"/>
    <w:rsid w:val="00925A22"/>
    <w:rsid w:val="00926572"/>
    <w:rsid w:val="00931012"/>
    <w:rsid w:val="0093146F"/>
    <w:rsid w:val="009329A0"/>
    <w:rsid w:val="00933185"/>
    <w:rsid w:val="0093378C"/>
    <w:rsid w:val="00933F49"/>
    <w:rsid w:val="00934BF1"/>
    <w:rsid w:val="00934E44"/>
    <w:rsid w:val="00935400"/>
    <w:rsid w:val="0094079B"/>
    <w:rsid w:val="00940A85"/>
    <w:rsid w:val="00940C0A"/>
    <w:rsid w:val="00941041"/>
    <w:rsid w:val="00941B78"/>
    <w:rsid w:val="00941E6F"/>
    <w:rsid w:val="00942082"/>
    <w:rsid w:val="00942503"/>
    <w:rsid w:val="0094457B"/>
    <w:rsid w:val="009446CD"/>
    <w:rsid w:val="00945A0F"/>
    <w:rsid w:val="00945EFC"/>
    <w:rsid w:val="0094737B"/>
    <w:rsid w:val="00947E8A"/>
    <w:rsid w:val="00950B07"/>
    <w:rsid w:val="00950F8B"/>
    <w:rsid w:val="0095159E"/>
    <w:rsid w:val="00951D1A"/>
    <w:rsid w:val="00952E33"/>
    <w:rsid w:val="009537E8"/>
    <w:rsid w:val="00953DF8"/>
    <w:rsid w:val="00953EA8"/>
    <w:rsid w:val="00954E3E"/>
    <w:rsid w:val="009551F0"/>
    <w:rsid w:val="00955914"/>
    <w:rsid w:val="00955E2A"/>
    <w:rsid w:val="0095703D"/>
    <w:rsid w:val="009579A2"/>
    <w:rsid w:val="00960CF3"/>
    <w:rsid w:val="009615BA"/>
    <w:rsid w:val="009648FB"/>
    <w:rsid w:val="00964EC1"/>
    <w:rsid w:val="0096509C"/>
    <w:rsid w:val="009657B2"/>
    <w:rsid w:val="00965C1A"/>
    <w:rsid w:val="0096673C"/>
    <w:rsid w:val="00966A97"/>
    <w:rsid w:val="009712A7"/>
    <w:rsid w:val="0097151A"/>
    <w:rsid w:val="00971843"/>
    <w:rsid w:val="00971DDC"/>
    <w:rsid w:val="00973611"/>
    <w:rsid w:val="00974D75"/>
    <w:rsid w:val="0097509C"/>
    <w:rsid w:val="0097533E"/>
    <w:rsid w:val="009756F8"/>
    <w:rsid w:val="00976220"/>
    <w:rsid w:val="009776E7"/>
    <w:rsid w:val="00980678"/>
    <w:rsid w:val="00980E88"/>
    <w:rsid w:val="00981187"/>
    <w:rsid w:val="00981E5D"/>
    <w:rsid w:val="00981FAD"/>
    <w:rsid w:val="009821BC"/>
    <w:rsid w:val="009824AB"/>
    <w:rsid w:val="0098276E"/>
    <w:rsid w:val="00983139"/>
    <w:rsid w:val="00984B0A"/>
    <w:rsid w:val="0098561E"/>
    <w:rsid w:val="00986FBD"/>
    <w:rsid w:val="00987327"/>
    <w:rsid w:val="009874D5"/>
    <w:rsid w:val="0099080B"/>
    <w:rsid w:val="00990829"/>
    <w:rsid w:val="00991062"/>
    <w:rsid w:val="00991594"/>
    <w:rsid w:val="009918D6"/>
    <w:rsid w:val="00991A41"/>
    <w:rsid w:val="00995726"/>
    <w:rsid w:val="00995CDF"/>
    <w:rsid w:val="00995D2B"/>
    <w:rsid w:val="00996C98"/>
    <w:rsid w:val="00997A4A"/>
    <w:rsid w:val="009A01CF"/>
    <w:rsid w:val="009A08CA"/>
    <w:rsid w:val="009A0B6D"/>
    <w:rsid w:val="009A16AD"/>
    <w:rsid w:val="009A245B"/>
    <w:rsid w:val="009A26BB"/>
    <w:rsid w:val="009A2B6C"/>
    <w:rsid w:val="009A2E0C"/>
    <w:rsid w:val="009A6628"/>
    <w:rsid w:val="009A6893"/>
    <w:rsid w:val="009A6AE7"/>
    <w:rsid w:val="009A7189"/>
    <w:rsid w:val="009A7E92"/>
    <w:rsid w:val="009B13F0"/>
    <w:rsid w:val="009B25FA"/>
    <w:rsid w:val="009B2F76"/>
    <w:rsid w:val="009B2FA7"/>
    <w:rsid w:val="009B30E6"/>
    <w:rsid w:val="009B3432"/>
    <w:rsid w:val="009B3657"/>
    <w:rsid w:val="009B3678"/>
    <w:rsid w:val="009B41C7"/>
    <w:rsid w:val="009B661A"/>
    <w:rsid w:val="009B7E49"/>
    <w:rsid w:val="009C08DB"/>
    <w:rsid w:val="009C19AF"/>
    <w:rsid w:val="009C1A77"/>
    <w:rsid w:val="009C1B0B"/>
    <w:rsid w:val="009C2360"/>
    <w:rsid w:val="009C25A1"/>
    <w:rsid w:val="009C2B67"/>
    <w:rsid w:val="009C385B"/>
    <w:rsid w:val="009C4E2B"/>
    <w:rsid w:val="009C532C"/>
    <w:rsid w:val="009C55C0"/>
    <w:rsid w:val="009C5B5D"/>
    <w:rsid w:val="009C5BB1"/>
    <w:rsid w:val="009C6472"/>
    <w:rsid w:val="009C75D2"/>
    <w:rsid w:val="009C76E1"/>
    <w:rsid w:val="009D022A"/>
    <w:rsid w:val="009D0833"/>
    <w:rsid w:val="009D09C8"/>
    <w:rsid w:val="009D0A45"/>
    <w:rsid w:val="009D0E35"/>
    <w:rsid w:val="009D165A"/>
    <w:rsid w:val="009D2413"/>
    <w:rsid w:val="009D2686"/>
    <w:rsid w:val="009D2C44"/>
    <w:rsid w:val="009D4879"/>
    <w:rsid w:val="009D5CE8"/>
    <w:rsid w:val="009D5D2E"/>
    <w:rsid w:val="009D7D5B"/>
    <w:rsid w:val="009E0E88"/>
    <w:rsid w:val="009E2585"/>
    <w:rsid w:val="009E3B7D"/>
    <w:rsid w:val="009E4998"/>
    <w:rsid w:val="009E4C05"/>
    <w:rsid w:val="009E6F10"/>
    <w:rsid w:val="009E70F2"/>
    <w:rsid w:val="009E7A4F"/>
    <w:rsid w:val="009E7E7E"/>
    <w:rsid w:val="009F007A"/>
    <w:rsid w:val="009F1FA0"/>
    <w:rsid w:val="009F34EE"/>
    <w:rsid w:val="009F3F81"/>
    <w:rsid w:val="009F4316"/>
    <w:rsid w:val="009F467C"/>
    <w:rsid w:val="009F46B5"/>
    <w:rsid w:val="009F4BD5"/>
    <w:rsid w:val="009F5E0E"/>
    <w:rsid w:val="009F65A1"/>
    <w:rsid w:val="009F793A"/>
    <w:rsid w:val="00A004B2"/>
    <w:rsid w:val="00A0055D"/>
    <w:rsid w:val="00A014C3"/>
    <w:rsid w:val="00A0170E"/>
    <w:rsid w:val="00A01B9F"/>
    <w:rsid w:val="00A0209F"/>
    <w:rsid w:val="00A026AB"/>
    <w:rsid w:val="00A02F79"/>
    <w:rsid w:val="00A03557"/>
    <w:rsid w:val="00A0408A"/>
    <w:rsid w:val="00A041A4"/>
    <w:rsid w:val="00A059DD"/>
    <w:rsid w:val="00A06CFE"/>
    <w:rsid w:val="00A06E8A"/>
    <w:rsid w:val="00A11133"/>
    <w:rsid w:val="00A122EC"/>
    <w:rsid w:val="00A1248A"/>
    <w:rsid w:val="00A14F2F"/>
    <w:rsid w:val="00A1557B"/>
    <w:rsid w:val="00A1657F"/>
    <w:rsid w:val="00A165AA"/>
    <w:rsid w:val="00A16EA4"/>
    <w:rsid w:val="00A2098A"/>
    <w:rsid w:val="00A20A5B"/>
    <w:rsid w:val="00A21512"/>
    <w:rsid w:val="00A21D30"/>
    <w:rsid w:val="00A21FE5"/>
    <w:rsid w:val="00A2212A"/>
    <w:rsid w:val="00A23110"/>
    <w:rsid w:val="00A23886"/>
    <w:rsid w:val="00A23B7D"/>
    <w:rsid w:val="00A24A44"/>
    <w:rsid w:val="00A277B7"/>
    <w:rsid w:val="00A27A93"/>
    <w:rsid w:val="00A27F02"/>
    <w:rsid w:val="00A30CCF"/>
    <w:rsid w:val="00A319CB"/>
    <w:rsid w:val="00A33079"/>
    <w:rsid w:val="00A33D43"/>
    <w:rsid w:val="00A348F3"/>
    <w:rsid w:val="00A34AF0"/>
    <w:rsid w:val="00A35FB9"/>
    <w:rsid w:val="00A36420"/>
    <w:rsid w:val="00A36AB6"/>
    <w:rsid w:val="00A36B9B"/>
    <w:rsid w:val="00A37230"/>
    <w:rsid w:val="00A37647"/>
    <w:rsid w:val="00A40ECD"/>
    <w:rsid w:val="00A41638"/>
    <w:rsid w:val="00A416C1"/>
    <w:rsid w:val="00A41F9F"/>
    <w:rsid w:val="00A42354"/>
    <w:rsid w:val="00A439F5"/>
    <w:rsid w:val="00A45A62"/>
    <w:rsid w:val="00A4680E"/>
    <w:rsid w:val="00A46F66"/>
    <w:rsid w:val="00A47539"/>
    <w:rsid w:val="00A50FE9"/>
    <w:rsid w:val="00A51442"/>
    <w:rsid w:val="00A51FF4"/>
    <w:rsid w:val="00A520BF"/>
    <w:rsid w:val="00A520EF"/>
    <w:rsid w:val="00A520FF"/>
    <w:rsid w:val="00A529D8"/>
    <w:rsid w:val="00A52B2C"/>
    <w:rsid w:val="00A532BD"/>
    <w:rsid w:val="00A53B7F"/>
    <w:rsid w:val="00A53B80"/>
    <w:rsid w:val="00A567A7"/>
    <w:rsid w:val="00A57069"/>
    <w:rsid w:val="00A577F4"/>
    <w:rsid w:val="00A607FB"/>
    <w:rsid w:val="00A60A88"/>
    <w:rsid w:val="00A60C80"/>
    <w:rsid w:val="00A60F2A"/>
    <w:rsid w:val="00A61187"/>
    <w:rsid w:val="00A613C9"/>
    <w:rsid w:val="00A6197F"/>
    <w:rsid w:val="00A6228F"/>
    <w:rsid w:val="00A63AFF"/>
    <w:rsid w:val="00A6401C"/>
    <w:rsid w:val="00A6511E"/>
    <w:rsid w:val="00A654E3"/>
    <w:rsid w:val="00A6738C"/>
    <w:rsid w:val="00A674B6"/>
    <w:rsid w:val="00A71C2B"/>
    <w:rsid w:val="00A73A37"/>
    <w:rsid w:val="00A73AA7"/>
    <w:rsid w:val="00A74000"/>
    <w:rsid w:val="00A7485C"/>
    <w:rsid w:val="00A75BC6"/>
    <w:rsid w:val="00A762F9"/>
    <w:rsid w:val="00A7681F"/>
    <w:rsid w:val="00A77719"/>
    <w:rsid w:val="00A77806"/>
    <w:rsid w:val="00A80544"/>
    <w:rsid w:val="00A81C08"/>
    <w:rsid w:val="00A826CE"/>
    <w:rsid w:val="00A82759"/>
    <w:rsid w:val="00A82CD4"/>
    <w:rsid w:val="00A8323E"/>
    <w:rsid w:val="00A8345F"/>
    <w:rsid w:val="00A836ED"/>
    <w:rsid w:val="00A84543"/>
    <w:rsid w:val="00A85992"/>
    <w:rsid w:val="00A86906"/>
    <w:rsid w:val="00A86ABF"/>
    <w:rsid w:val="00A8725A"/>
    <w:rsid w:val="00A87341"/>
    <w:rsid w:val="00A87360"/>
    <w:rsid w:val="00A900CB"/>
    <w:rsid w:val="00A90CA9"/>
    <w:rsid w:val="00A90D96"/>
    <w:rsid w:val="00A91426"/>
    <w:rsid w:val="00A91906"/>
    <w:rsid w:val="00A92C49"/>
    <w:rsid w:val="00A93183"/>
    <w:rsid w:val="00A93670"/>
    <w:rsid w:val="00A93E9F"/>
    <w:rsid w:val="00A9465F"/>
    <w:rsid w:val="00A94C59"/>
    <w:rsid w:val="00A94F66"/>
    <w:rsid w:val="00A9615B"/>
    <w:rsid w:val="00A9664A"/>
    <w:rsid w:val="00A9680F"/>
    <w:rsid w:val="00A968A4"/>
    <w:rsid w:val="00A96AEB"/>
    <w:rsid w:val="00A96B2E"/>
    <w:rsid w:val="00A97431"/>
    <w:rsid w:val="00A97DB3"/>
    <w:rsid w:val="00AA01CB"/>
    <w:rsid w:val="00AA0597"/>
    <w:rsid w:val="00AA0757"/>
    <w:rsid w:val="00AA10CE"/>
    <w:rsid w:val="00AA132C"/>
    <w:rsid w:val="00AA1D90"/>
    <w:rsid w:val="00AA1E79"/>
    <w:rsid w:val="00AA284E"/>
    <w:rsid w:val="00AA2EE8"/>
    <w:rsid w:val="00AA3CE6"/>
    <w:rsid w:val="00AA4826"/>
    <w:rsid w:val="00AA483E"/>
    <w:rsid w:val="00AA586B"/>
    <w:rsid w:val="00AA5EE0"/>
    <w:rsid w:val="00AA63FE"/>
    <w:rsid w:val="00AA666A"/>
    <w:rsid w:val="00AA67EC"/>
    <w:rsid w:val="00AA72D6"/>
    <w:rsid w:val="00AA7490"/>
    <w:rsid w:val="00AB060E"/>
    <w:rsid w:val="00AB130B"/>
    <w:rsid w:val="00AB22E1"/>
    <w:rsid w:val="00AB2DFB"/>
    <w:rsid w:val="00AB2F32"/>
    <w:rsid w:val="00AB3721"/>
    <w:rsid w:val="00AB39DB"/>
    <w:rsid w:val="00AB41B0"/>
    <w:rsid w:val="00AB5A37"/>
    <w:rsid w:val="00AB60AD"/>
    <w:rsid w:val="00AB7875"/>
    <w:rsid w:val="00AC0B8A"/>
    <w:rsid w:val="00AC1D36"/>
    <w:rsid w:val="00AC20A1"/>
    <w:rsid w:val="00AC2BDB"/>
    <w:rsid w:val="00AC2DC5"/>
    <w:rsid w:val="00AC3F6B"/>
    <w:rsid w:val="00AC4C72"/>
    <w:rsid w:val="00AC5201"/>
    <w:rsid w:val="00AC5C30"/>
    <w:rsid w:val="00AC618F"/>
    <w:rsid w:val="00AC66DE"/>
    <w:rsid w:val="00AC6C2D"/>
    <w:rsid w:val="00AC6FA4"/>
    <w:rsid w:val="00AD087F"/>
    <w:rsid w:val="00AD147E"/>
    <w:rsid w:val="00AD28AF"/>
    <w:rsid w:val="00AD3297"/>
    <w:rsid w:val="00AD5B7F"/>
    <w:rsid w:val="00AD5BAD"/>
    <w:rsid w:val="00AD660C"/>
    <w:rsid w:val="00AD6741"/>
    <w:rsid w:val="00AD67AD"/>
    <w:rsid w:val="00AD7ABB"/>
    <w:rsid w:val="00AE0E26"/>
    <w:rsid w:val="00AE1AF1"/>
    <w:rsid w:val="00AE28F6"/>
    <w:rsid w:val="00AE311E"/>
    <w:rsid w:val="00AE31CC"/>
    <w:rsid w:val="00AE358B"/>
    <w:rsid w:val="00AE3B93"/>
    <w:rsid w:val="00AE3E93"/>
    <w:rsid w:val="00AE4D06"/>
    <w:rsid w:val="00AE5AC7"/>
    <w:rsid w:val="00AE6498"/>
    <w:rsid w:val="00AE6701"/>
    <w:rsid w:val="00AE67AE"/>
    <w:rsid w:val="00AE7E80"/>
    <w:rsid w:val="00AF01C3"/>
    <w:rsid w:val="00AF0F24"/>
    <w:rsid w:val="00AF107D"/>
    <w:rsid w:val="00AF11A7"/>
    <w:rsid w:val="00AF1FCD"/>
    <w:rsid w:val="00AF2A11"/>
    <w:rsid w:val="00AF2B17"/>
    <w:rsid w:val="00AF32E2"/>
    <w:rsid w:val="00AF3422"/>
    <w:rsid w:val="00AF49A1"/>
    <w:rsid w:val="00AF5FFA"/>
    <w:rsid w:val="00AF61B0"/>
    <w:rsid w:val="00AF7996"/>
    <w:rsid w:val="00B00145"/>
    <w:rsid w:val="00B01775"/>
    <w:rsid w:val="00B0200A"/>
    <w:rsid w:val="00B0239B"/>
    <w:rsid w:val="00B023CA"/>
    <w:rsid w:val="00B02987"/>
    <w:rsid w:val="00B03098"/>
    <w:rsid w:val="00B03142"/>
    <w:rsid w:val="00B03932"/>
    <w:rsid w:val="00B04264"/>
    <w:rsid w:val="00B05307"/>
    <w:rsid w:val="00B065A1"/>
    <w:rsid w:val="00B06B39"/>
    <w:rsid w:val="00B07272"/>
    <w:rsid w:val="00B072D1"/>
    <w:rsid w:val="00B07320"/>
    <w:rsid w:val="00B07575"/>
    <w:rsid w:val="00B077D0"/>
    <w:rsid w:val="00B10224"/>
    <w:rsid w:val="00B11B0A"/>
    <w:rsid w:val="00B11FB7"/>
    <w:rsid w:val="00B11FCD"/>
    <w:rsid w:val="00B12F53"/>
    <w:rsid w:val="00B13151"/>
    <w:rsid w:val="00B13E51"/>
    <w:rsid w:val="00B1426C"/>
    <w:rsid w:val="00B143C8"/>
    <w:rsid w:val="00B144A0"/>
    <w:rsid w:val="00B15073"/>
    <w:rsid w:val="00B153AF"/>
    <w:rsid w:val="00B1552D"/>
    <w:rsid w:val="00B1584A"/>
    <w:rsid w:val="00B16A1B"/>
    <w:rsid w:val="00B201F3"/>
    <w:rsid w:val="00B204D3"/>
    <w:rsid w:val="00B20969"/>
    <w:rsid w:val="00B20FDD"/>
    <w:rsid w:val="00B2114F"/>
    <w:rsid w:val="00B21168"/>
    <w:rsid w:val="00B2145B"/>
    <w:rsid w:val="00B21A70"/>
    <w:rsid w:val="00B21CA6"/>
    <w:rsid w:val="00B21E74"/>
    <w:rsid w:val="00B23026"/>
    <w:rsid w:val="00B232ED"/>
    <w:rsid w:val="00B2399C"/>
    <w:rsid w:val="00B25665"/>
    <w:rsid w:val="00B25D76"/>
    <w:rsid w:val="00B26484"/>
    <w:rsid w:val="00B305F7"/>
    <w:rsid w:val="00B3150C"/>
    <w:rsid w:val="00B33160"/>
    <w:rsid w:val="00B33D9F"/>
    <w:rsid w:val="00B34D7F"/>
    <w:rsid w:val="00B3548F"/>
    <w:rsid w:val="00B358CE"/>
    <w:rsid w:val="00B35C41"/>
    <w:rsid w:val="00B36134"/>
    <w:rsid w:val="00B364AE"/>
    <w:rsid w:val="00B36A9C"/>
    <w:rsid w:val="00B4015E"/>
    <w:rsid w:val="00B404D7"/>
    <w:rsid w:val="00B406F8"/>
    <w:rsid w:val="00B41CE2"/>
    <w:rsid w:val="00B4330A"/>
    <w:rsid w:val="00B43617"/>
    <w:rsid w:val="00B437BB"/>
    <w:rsid w:val="00B4396B"/>
    <w:rsid w:val="00B43A6B"/>
    <w:rsid w:val="00B43C34"/>
    <w:rsid w:val="00B46735"/>
    <w:rsid w:val="00B46D73"/>
    <w:rsid w:val="00B47ABA"/>
    <w:rsid w:val="00B47B42"/>
    <w:rsid w:val="00B5013B"/>
    <w:rsid w:val="00B50A35"/>
    <w:rsid w:val="00B51354"/>
    <w:rsid w:val="00B51E93"/>
    <w:rsid w:val="00B5267B"/>
    <w:rsid w:val="00B52A3B"/>
    <w:rsid w:val="00B5328C"/>
    <w:rsid w:val="00B53487"/>
    <w:rsid w:val="00B53E84"/>
    <w:rsid w:val="00B5493C"/>
    <w:rsid w:val="00B55148"/>
    <w:rsid w:val="00B556BB"/>
    <w:rsid w:val="00B5583F"/>
    <w:rsid w:val="00B567B4"/>
    <w:rsid w:val="00B576DC"/>
    <w:rsid w:val="00B57B0D"/>
    <w:rsid w:val="00B60852"/>
    <w:rsid w:val="00B60982"/>
    <w:rsid w:val="00B60E95"/>
    <w:rsid w:val="00B62B2E"/>
    <w:rsid w:val="00B62DE5"/>
    <w:rsid w:val="00B6350B"/>
    <w:rsid w:val="00B63966"/>
    <w:rsid w:val="00B6414D"/>
    <w:rsid w:val="00B641C9"/>
    <w:rsid w:val="00B6491A"/>
    <w:rsid w:val="00B6594A"/>
    <w:rsid w:val="00B668EA"/>
    <w:rsid w:val="00B66E9F"/>
    <w:rsid w:val="00B70C2B"/>
    <w:rsid w:val="00B70D1C"/>
    <w:rsid w:val="00B72470"/>
    <w:rsid w:val="00B73408"/>
    <w:rsid w:val="00B738AC"/>
    <w:rsid w:val="00B74419"/>
    <w:rsid w:val="00B74A7B"/>
    <w:rsid w:val="00B765E8"/>
    <w:rsid w:val="00B7719C"/>
    <w:rsid w:val="00B77810"/>
    <w:rsid w:val="00B802F4"/>
    <w:rsid w:val="00B80C70"/>
    <w:rsid w:val="00B813D6"/>
    <w:rsid w:val="00B82359"/>
    <w:rsid w:val="00B82907"/>
    <w:rsid w:val="00B82FAE"/>
    <w:rsid w:val="00B83792"/>
    <w:rsid w:val="00B83BE3"/>
    <w:rsid w:val="00B83BED"/>
    <w:rsid w:val="00B842B8"/>
    <w:rsid w:val="00B845DF"/>
    <w:rsid w:val="00B84606"/>
    <w:rsid w:val="00B848A1"/>
    <w:rsid w:val="00B848C9"/>
    <w:rsid w:val="00B851EF"/>
    <w:rsid w:val="00B868AA"/>
    <w:rsid w:val="00B87099"/>
    <w:rsid w:val="00B9005D"/>
    <w:rsid w:val="00B9093B"/>
    <w:rsid w:val="00B9145E"/>
    <w:rsid w:val="00B91C44"/>
    <w:rsid w:val="00B9282F"/>
    <w:rsid w:val="00B92EC8"/>
    <w:rsid w:val="00B93565"/>
    <w:rsid w:val="00B93AE1"/>
    <w:rsid w:val="00B93B13"/>
    <w:rsid w:val="00B93E67"/>
    <w:rsid w:val="00B9454A"/>
    <w:rsid w:val="00B948E9"/>
    <w:rsid w:val="00B95BE2"/>
    <w:rsid w:val="00B95F2F"/>
    <w:rsid w:val="00B9621F"/>
    <w:rsid w:val="00B96AD3"/>
    <w:rsid w:val="00BA0B6C"/>
    <w:rsid w:val="00BA1747"/>
    <w:rsid w:val="00BA2047"/>
    <w:rsid w:val="00BA280E"/>
    <w:rsid w:val="00BA2C01"/>
    <w:rsid w:val="00BA53CB"/>
    <w:rsid w:val="00BA5D66"/>
    <w:rsid w:val="00BA5DF2"/>
    <w:rsid w:val="00BA65BB"/>
    <w:rsid w:val="00BA672A"/>
    <w:rsid w:val="00BA6B0F"/>
    <w:rsid w:val="00BA702A"/>
    <w:rsid w:val="00BB230C"/>
    <w:rsid w:val="00BB31B5"/>
    <w:rsid w:val="00BB3A34"/>
    <w:rsid w:val="00BB5A5F"/>
    <w:rsid w:val="00BB5CDD"/>
    <w:rsid w:val="00BB6256"/>
    <w:rsid w:val="00BB6462"/>
    <w:rsid w:val="00BB6EDF"/>
    <w:rsid w:val="00BB6F61"/>
    <w:rsid w:val="00BC047D"/>
    <w:rsid w:val="00BC06B2"/>
    <w:rsid w:val="00BC14C6"/>
    <w:rsid w:val="00BC28A7"/>
    <w:rsid w:val="00BC3045"/>
    <w:rsid w:val="00BC4874"/>
    <w:rsid w:val="00BC4CDE"/>
    <w:rsid w:val="00BC5EF7"/>
    <w:rsid w:val="00BC6AA6"/>
    <w:rsid w:val="00BC6AC4"/>
    <w:rsid w:val="00BC722A"/>
    <w:rsid w:val="00BC7501"/>
    <w:rsid w:val="00BC75DE"/>
    <w:rsid w:val="00BD044A"/>
    <w:rsid w:val="00BD10E5"/>
    <w:rsid w:val="00BD16C6"/>
    <w:rsid w:val="00BD2B21"/>
    <w:rsid w:val="00BD34D1"/>
    <w:rsid w:val="00BD41E2"/>
    <w:rsid w:val="00BD4D8A"/>
    <w:rsid w:val="00BD6307"/>
    <w:rsid w:val="00BD67E0"/>
    <w:rsid w:val="00BD75E9"/>
    <w:rsid w:val="00BD7EC9"/>
    <w:rsid w:val="00BD7EFE"/>
    <w:rsid w:val="00BE2709"/>
    <w:rsid w:val="00BE313E"/>
    <w:rsid w:val="00BE393D"/>
    <w:rsid w:val="00BE4C60"/>
    <w:rsid w:val="00BE54A7"/>
    <w:rsid w:val="00BE59E9"/>
    <w:rsid w:val="00BE63DA"/>
    <w:rsid w:val="00BE6791"/>
    <w:rsid w:val="00BE7335"/>
    <w:rsid w:val="00BF22DA"/>
    <w:rsid w:val="00BF2306"/>
    <w:rsid w:val="00BF29A3"/>
    <w:rsid w:val="00BF2A1E"/>
    <w:rsid w:val="00BF326C"/>
    <w:rsid w:val="00BF345C"/>
    <w:rsid w:val="00BF450D"/>
    <w:rsid w:val="00BF45D1"/>
    <w:rsid w:val="00BF4D42"/>
    <w:rsid w:val="00BF642B"/>
    <w:rsid w:val="00BF73C3"/>
    <w:rsid w:val="00BF7426"/>
    <w:rsid w:val="00BF762E"/>
    <w:rsid w:val="00C0043E"/>
    <w:rsid w:val="00C015E2"/>
    <w:rsid w:val="00C01ABA"/>
    <w:rsid w:val="00C02F80"/>
    <w:rsid w:val="00C040B9"/>
    <w:rsid w:val="00C06056"/>
    <w:rsid w:val="00C06C71"/>
    <w:rsid w:val="00C076FB"/>
    <w:rsid w:val="00C079A1"/>
    <w:rsid w:val="00C1001D"/>
    <w:rsid w:val="00C100E7"/>
    <w:rsid w:val="00C10182"/>
    <w:rsid w:val="00C1055A"/>
    <w:rsid w:val="00C1190C"/>
    <w:rsid w:val="00C12279"/>
    <w:rsid w:val="00C12429"/>
    <w:rsid w:val="00C136E1"/>
    <w:rsid w:val="00C13E47"/>
    <w:rsid w:val="00C14CDB"/>
    <w:rsid w:val="00C14DFD"/>
    <w:rsid w:val="00C153D2"/>
    <w:rsid w:val="00C15D19"/>
    <w:rsid w:val="00C1694B"/>
    <w:rsid w:val="00C17304"/>
    <w:rsid w:val="00C17F1F"/>
    <w:rsid w:val="00C2045A"/>
    <w:rsid w:val="00C20733"/>
    <w:rsid w:val="00C2126B"/>
    <w:rsid w:val="00C21762"/>
    <w:rsid w:val="00C21EE5"/>
    <w:rsid w:val="00C22157"/>
    <w:rsid w:val="00C23E96"/>
    <w:rsid w:val="00C244DF"/>
    <w:rsid w:val="00C2560D"/>
    <w:rsid w:val="00C25E17"/>
    <w:rsid w:val="00C25F72"/>
    <w:rsid w:val="00C27D56"/>
    <w:rsid w:val="00C3076C"/>
    <w:rsid w:val="00C31047"/>
    <w:rsid w:val="00C3139F"/>
    <w:rsid w:val="00C31FB2"/>
    <w:rsid w:val="00C3251C"/>
    <w:rsid w:val="00C329CA"/>
    <w:rsid w:val="00C33502"/>
    <w:rsid w:val="00C34417"/>
    <w:rsid w:val="00C347F6"/>
    <w:rsid w:val="00C34B68"/>
    <w:rsid w:val="00C3538C"/>
    <w:rsid w:val="00C35EE8"/>
    <w:rsid w:val="00C36139"/>
    <w:rsid w:val="00C36929"/>
    <w:rsid w:val="00C36F42"/>
    <w:rsid w:val="00C37307"/>
    <w:rsid w:val="00C37669"/>
    <w:rsid w:val="00C376CA"/>
    <w:rsid w:val="00C40853"/>
    <w:rsid w:val="00C4143C"/>
    <w:rsid w:val="00C43A53"/>
    <w:rsid w:val="00C46582"/>
    <w:rsid w:val="00C46606"/>
    <w:rsid w:val="00C470D0"/>
    <w:rsid w:val="00C5012D"/>
    <w:rsid w:val="00C50834"/>
    <w:rsid w:val="00C51418"/>
    <w:rsid w:val="00C51743"/>
    <w:rsid w:val="00C520B2"/>
    <w:rsid w:val="00C521B5"/>
    <w:rsid w:val="00C52747"/>
    <w:rsid w:val="00C55273"/>
    <w:rsid w:val="00C55491"/>
    <w:rsid w:val="00C55B98"/>
    <w:rsid w:val="00C55F1A"/>
    <w:rsid w:val="00C56574"/>
    <w:rsid w:val="00C56E31"/>
    <w:rsid w:val="00C57C8C"/>
    <w:rsid w:val="00C6013A"/>
    <w:rsid w:val="00C60827"/>
    <w:rsid w:val="00C62078"/>
    <w:rsid w:val="00C6221B"/>
    <w:rsid w:val="00C62544"/>
    <w:rsid w:val="00C64A71"/>
    <w:rsid w:val="00C64B29"/>
    <w:rsid w:val="00C66019"/>
    <w:rsid w:val="00C7101F"/>
    <w:rsid w:val="00C72CAD"/>
    <w:rsid w:val="00C73033"/>
    <w:rsid w:val="00C73870"/>
    <w:rsid w:val="00C73CAA"/>
    <w:rsid w:val="00C7441B"/>
    <w:rsid w:val="00C804EF"/>
    <w:rsid w:val="00C809EF"/>
    <w:rsid w:val="00C80E1B"/>
    <w:rsid w:val="00C8432C"/>
    <w:rsid w:val="00C847D6"/>
    <w:rsid w:val="00C84AB8"/>
    <w:rsid w:val="00C850B0"/>
    <w:rsid w:val="00C85E24"/>
    <w:rsid w:val="00C86058"/>
    <w:rsid w:val="00C86B6A"/>
    <w:rsid w:val="00C9124E"/>
    <w:rsid w:val="00C91645"/>
    <w:rsid w:val="00C918AB"/>
    <w:rsid w:val="00C91E50"/>
    <w:rsid w:val="00C925B8"/>
    <w:rsid w:val="00C9312F"/>
    <w:rsid w:val="00C94777"/>
    <w:rsid w:val="00C95375"/>
    <w:rsid w:val="00C96D40"/>
    <w:rsid w:val="00CA01AF"/>
    <w:rsid w:val="00CA163B"/>
    <w:rsid w:val="00CA1E33"/>
    <w:rsid w:val="00CA342F"/>
    <w:rsid w:val="00CA441F"/>
    <w:rsid w:val="00CA48D9"/>
    <w:rsid w:val="00CA49F2"/>
    <w:rsid w:val="00CA53B7"/>
    <w:rsid w:val="00CA5F58"/>
    <w:rsid w:val="00CA6473"/>
    <w:rsid w:val="00CA67DA"/>
    <w:rsid w:val="00CA73CE"/>
    <w:rsid w:val="00CB03E2"/>
    <w:rsid w:val="00CB04A0"/>
    <w:rsid w:val="00CB06FE"/>
    <w:rsid w:val="00CB21B7"/>
    <w:rsid w:val="00CB2D20"/>
    <w:rsid w:val="00CB3116"/>
    <w:rsid w:val="00CB3D00"/>
    <w:rsid w:val="00CB4958"/>
    <w:rsid w:val="00CB5B0C"/>
    <w:rsid w:val="00CB6414"/>
    <w:rsid w:val="00CB6694"/>
    <w:rsid w:val="00CB7F5B"/>
    <w:rsid w:val="00CC0BBD"/>
    <w:rsid w:val="00CC10A6"/>
    <w:rsid w:val="00CC1B99"/>
    <w:rsid w:val="00CC1C1A"/>
    <w:rsid w:val="00CC336C"/>
    <w:rsid w:val="00CC33EA"/>
    <w:rsid w:val="00CC4590"/>
    <w:rsid w:val="00CC5A6E"/>
    <w:rsid w:val="00CC6744"/>
    <w:rsid w:val="00CC779A"/>
    <w:rsid w:val="00CD1096"/>
    <w:rsid w:val="00CD1509"/>
    <w:rsid w:val="00CD2823"/>
    <w:rsid w:val="00CD41CE"/>
    <w:rsid w:val="00CD4A71"/>
    <w:rsid w:val="00CD50EB"/>
    <w:rsid w:val="00CD6600"/>
    <w:rsid w:val="00CD7645"/>
    <w:rsid w:val="00CD77C9"/>
    <w:rsid w:val="00CE0B75"/>
    <w:rsid w:val="00CE159D"/>
    <w:rsid w:val="00CE18F2"/>
    <w:rsid w:val="00CE2907"/>
    <w:rsid w:val="00CE3552"/>
    <w:rsid w:val="00CE4789"/>
    <w:rsid w:val="00CE4DF7"/>
    <w:rsid w:val="00CE57AF"/>
    <w:rsid w:val="00CE799B"/>
    <w:rsid w:val="00CF004F"/>
    <w:rsid w:val="00CF0157"/>
    <w:rsid w:val="00CF092B"/>
    <w:rsid w:val="00CF0E35"/>
    <w:rsid w:val="00CF338D"/>
    <w:rsid w:val="00CF34BF"/>
    <w:rsid w:val="00CF4034"/>
    <w:rsid w:val="00CF4183"/>
    <w:rsid w:val="00CF43B8"/>
    <w:rsid w:val="00CF4B06"/>
    <w:rsid w:val="00CF67CD"/>
    <w:rsid w:val="00CF7A3B"/>
    <w:rsid w:val="00D00A47"/>
    <w:rsid w:val="00D0150E"/>
    <w:rsid w:val="00D01E9A"/>
    <w:rsid w:val="00D02EF5"/>
    <w:rsid w:val="00D03880"/>
    <w:rsid w:val="00D05591"/>
    <w:rsid w:val="00D0573B"/>
    <w:rsid w:val="00D05A42"/>
    <w:rsid w:val="00D0637C"/>
    <w:rsid w:val="00D10287"/>
    <w:rsid w:val="00D11897"/>
    <w:rsid w:val="00D127D6"/>
    <w:rsid w:val="00D13126"/>
    <w:rsid w:val="00D131E6"/>
    <w:rsid w:val="00D13683"/>
    <w:rsid w:val="00D14F6B"/>
    <w:rsid w:val="00D1574B"/>
    <w:rsid w:val="00D1675E"/>
    <w:rsid w:val="00D1705C"/>
    <w:rsid w:val="00D1706B"/>
    <w:rsid w:val="00D17071"/>
    <w:rsid w:val="00D204D2"/>
    <w:rsid w:val="00D205BD"/>
    <w:rsid w:val="00D232B2"/>
    <w:rsid w:val="00D232BD"/>
    <w:rsid w:val="00D235B2"/>
    <w:rsid w:val="00D23EFF"/>
    <w:rsid w:val="00D24F2B"/>
    <w:rsid w:val="00D25C22"/>
    <w:rsid w:val="00D26D09"/>
    <w:rsid w:val="00D278AC"/>
    <w:rsid w:val="00D27C7C"/>
    <w:rsid w:val="00D27E76"/>
    <w:rsid w:val="00D3135E"/>
    <w:rsid w:val="00D339ED"/>
    <w:rsid w:val="00D33F4C"/>
    <w:rsid w:val="00D3510B"/>
    <w:rsid w:val="00D35BDA"/>
    <w:rsid w:val="00D36D6B"/>
    <w:rsid w:val="00D37882"/>
    <w:rsid w:val="00D37CD2"/>
    <w:rsid w:val="00D40A86"/>
    <w:rsid w:val="00D412C5"/>
    <w:rsid w:val="00D41F35"/>
    <w:rsid w:val="00D4204B"/>
    <w:rsid w:val="00D425D7"/>
    <w:rsid w:val="00D43692"/>
    <w:rsid w:val="00D436D4"/>
    <w:rsid w:val="00D4449C"/>
    <w:rsid w:val="00D44B55"/>
    <w:rsid w:val="00D4508D"/>
    <w:rsid w:val="00D45C19"/>
    <w:rsid w:val="00D47286"/>
    <w:rsid w:val="00D47471"/>
    <w:rsid w:val="00D47855"/>
    <w:rsid w:val="00D47947"/>
    <w:rsid w:val="00D5003B"/>
    <w:rsid w:val="00D50470"/>
    <w:rsid w:val="00D509CC"/>
    <w:rsid w:val="00D5142D"/>
    <w:rsid w:val="00D5158A"/>
    <w:rsid w:val="00D51775"/>
    <w:rsid w:val="00D51ACD"/>
    <w:rsid w:val="00D526D6"/>
    <w:rsid w:val="00D532F4"/>
    <w:rsid w:val="00D53DE4"/>
    <w:rsid w:val="00D547C3"/>
    <w:rsid w:val="00D54BDD"/>
    <w:rsid w:val="00D5519E"/>
    <w:rsid w:val="00D561B3"/>
    <w:rsid w:val="00D5651F"/>
    <w:rsid w:val="00D56D55"/>
    <w:rsid w:val="00D571DB"/>
    <w:rsid w:val="00D61A08"/>
    <w:rsid w:val="00D61D83"/>
    <w:rsid w:val="00D61E51"/>
    <w:rsid w:val="00D62ADA"/>
    <w:rsid w:val="00D646ED"/>
    <w:rsid w:val="00D6659D"/>
    <w:rsid w:val="00D66819"/>
    <w:rsid w:val="00D66BC6"/>
    <w:rsid w:val="00D673DC"/>
    <w:rsid w:val="00D70D11"/>
    <w:rsid w:val="00D712EE"/>
    <w:rsid w:val="00D713C6"/>
    <w:rsid w:val="00D71D5A"/>
    <w:rsid w:val="00D72166"/>
    <w:rsid w:val="00D73442"/>
    <w:rsid w:val="00D74299"/>
    <w:rsid w:val="00D75632"/>
    <w:rsid w:val="00D758CE"/>
    <w:rsid w:val="00D7592D"/>
    <w:rsid w:val="00D76E6A"/>
    <w:rsid w:val="00D771A1"/>
    <w:rsid w:val="00D802C2"/>
    <w:rsid w:val="00D8042A"/>
    <w:rsid w:val="00D82274"/>
    <w:rsid w:val="00D826D1"/>
    <w:rsid w:val="00D82C80"/>
    <w:rsid w:val="00D82D56"/>
    <w:rsid w:val="00D830D4"/>
    <w:rsid w:val="00D833B4"/>
    <w:rsid w:val="00D839C8"/>
    <w:rsid w:val="00D84AC9"/>
    <w:rsid w:val="00D87714"/>
    <w:rsid w:val="00D904F6"/>
    <w:rsid w:val="00D91EAE"/>
    <w:rsid w:val="00D927C7"/>
    <w:rsid w:val="00D92C0A"/>
    <w:rsid w:val="00D931A2"/>
    <w:rsid w:val="00D940B6"/>
    <w:rsid w:val="00D94912"/>
    <w:rsid w:val="00D94BBE"/>
    <w:rsid w:val="00D952A0"/>
    <w:rsid w:val="00D95B82"/>
    <w:rsid w:val="00D95FF8"/>
    <w:rsid w:val="00D96233"/>
    <w:rsid w:val="00D96BB5"/>
    <w:rsid w:val="00D97E0C"/>
    <w:rsid w:val="00DA15EA"/>
    <w:rsid w:val="00DA1F66"/>
    <w:rsid w:val="00DA29A2"/>
    <w:rsid w:val="00DA3204"/>
    <w:rsid w:val="00DA3DCD"/>
    <w:rsid w:val="00DA6023"/>
    <w:rsid w:val="00DA6F20"/>
    <w:rsid w:val="00DA7CD6"/>
    <w:rsid w:val="00DB0F9B"/>
    <w:rsid w:val="00DB0FF4"/>
    <w:rsid w:val="00DB218F"/>
    <w:rsid w:val="00DB28B3"/>
    <w:rsid w:val="00DB28F0"/>
    <w:rsid w:val="00DB38F2"/>
    <w:rsid w:val="00DB7402"/>
    <w:rsid w:val="00DB7B4D"/>
    <w:rsid w:val="00DB7C78"/>
    <w:rsid w:val="00DC02C4"/>
    <w:rsid w:val="00DC10D4"/>
    <w:rsid w:val="00DC198A"/>
    <w:rsid w:val="00DC3584"/>
    <w:rsid w:val="00DC3D19"/>
    <w:rsid w:val="00DC45AA"/>
    <w:rsid w:val="00DC520E"/>
    <w:rsid w:val="00DC5AAB"/>
    <w:rsid w:val="00DC616C"/>
    <w:rsid w:val="00DC7175"/>
    <w:rsid w:val="00DC7269"/>
    <w:rsid w:val="00DC7333"/>
    <w:rsid w:val="00DC7AB5"/>
    <w:rsid w:val="00DD0B75"/>
    <w:rsid w:val="00DD171C"/>
    <w:rsid w:val="00DD196B"/>
    <w:rsid w:val="00DD19CD"/>
    <w:rsid w:val="00DD1A5E"/>
    <w:rsid w:val="00DD1D1B"/>
    <w:rsid w:val="00DD2506"/>
    <w:rsid w:val="00DD27B1"/>
    <w:rsid w:val="00DD3367"/>
    <w:rsid w:val="00DD39BF"/>
    <w:rsid w:val="00DD4A50"/>
    <w:rsid w:val="00DD4C5A"/>
    <w:rsid w:val="00DD5405"/>
    <w:rsid w:val="00DD5838"/>
    <w:rsid w:val="00DD58F2"/>
    <w:rsid w:val="00DD69AB"/>
    <w:rsid w:val="00DD72E6"/>
    <w:rsid w:val="00DD7B65"/>
    <w:rsid w:val="00DE0072"/>
    <w:rsid w:val="00DE072D"/>
    <w:rsid w:val="00DE099E"/>
    <w:rsid w:val="00DE0A22"/>
    <w:rsid w:val="00DE0AD2"/>
    <w:rsid w:val="00DE0F83"/>
    <w:rsid w:val="00DE117D"/>
    <w:rsid w:val="00DE13E9"/>
    <w:rsid w:val="00DE15B3"/>
    <w:rsid w:val="00DE1A78"/>
    <w:rsid w:val="00DE2133"/>
    <w:rsid w:val="00DE21CF"/>
    <w:rsid w:val="00DE26DD"/>
    <w:rsid w:val="00DE2D75"/>
    <w:rsid w:val="00DE2EE3"/>
    <w:rsid w:val="00DE355E"/>
    <w:rsid w:val="00DE383E"/>
    <w:rsid w:val="00DE3CC5"/>
    <w:rsid w:val="00DE4441"/>
    <w:rsid w:val="00DE4F30"/>
    <w:rsid w:val="00DE59DD"/>
    <w:rsid w:val="00DE5A9E"/>
    <w:rsid w:val="00DE6DA6"/>
    <w:rsid w:val="00DE7FEC"/>
    <w:rsid w:val="00DF0861"/>
    <w:rsid w:val="00DF09AA"/>
    <w:rsid w:val="00DF18E6"/>
    <w:rsid w:val="00DF19E8"/>
    <w:rsid w:val="00DF3648"/>
    <w:rsid w:val="00DF3F15"/>
    <w:rsid w:val="00DF4E6E"/>
    <w:rsid w:val="00DF5408"/>
    <w:rsid w:val="00DF554F"/>
    <w:rsid w:val="00DF566E"/>
    <w:rsid w:val="00DF625F"/>
    <w:rsid w:val="00DF65D3"/>
    <w:rsid w:val="00E025CF"/>
    <w:rsid w:val="00E03A2B"/>
    <w:rsid w:val="00E05067"/>
    <w:rsid w:val="00E052B3"/>
    <w:rsid w:val="00E05365"/>
    <w:rsid w:val="00E05BB2"/>
    <w:rsid w:val="00E05C93"/>
    <w:rsid w:val="00E05D62"/>
    <w:rsid w:val="00E0723A"/>
    <w:rsid w:val="00E07896"/>
    <w:rsid w:val="00E10EF1"/>
    <w:rsid w:val="00E11B18"/>
    <w:rsid w:val="00E12168"/>
    <w:rsid w:val="00E13614"/>
    <w:rsid w:val="00E13902"/>
    <w:rsid w:val="00E147F2"/>
    <w:rsid w:val="00E148A5"/>
    <w:rsid w:val="00E15858"/>
    <w:rsid w:val="00E168E4"/>
    <w:rsid w:val="00E17215"/>
    <w:rsid w:val="00E21064"/>
    <w:rsid w:val="00E22D07"/>
    <w:rsid w:val="00E24AFD"/>
    <w:rsid w:val="00E24BA3"/>
    <w:rsid w:val="00E255D3"/>
    <w:rsid w:val="00E25A7C"/>
    <w:rsid w:val="00E26AAF"/>
    <w:rsid w:val="00E26EEF"/>
    <w:rsid w:val="00E273DC"/>
    <w:rsid w:val="00E3052C"/>
    <w:rsid w:val="00E31162"/>
    <w:rsid w:val="00E316DE"/>
    <w:rsid w:val="00E31E23"/>
    <w:rsid w:val="00E324E5"/>
    <w:rsid w:val="00E33489"/>
    <w:rsid w:val="00E34229"/>
    <w:rsid w:val="00E34F63"/>
    <w:rsid w:val="00E35F44"/>
    <w:rsid w:val="00E37328"/>
    <w:rsid w:val="00E3786E"/>
    <w:rsid w:val="00E37994"/>
    <w:rsid w:val="00E403EF"/>
    <w:rsid w:val="00E407C0"/>
    <w:rsid w:val="00E41004"/>
    <w:rsid w:val="00E41C46"/>
    <w:rsid w:val="00E4395A"/>
    <w:rsid w:val="00E44266"/>
    <w:rsid w:val="00E44E67"/>
    <w:rsid w:val="00E460B0"/>
    <w:rsid w:val="00E46692"/>
    <w:rsid w:val="00E46EF8"/>
    <w:rsid w:val="00E477C1"/>
    <w:rsid w:val="00E47977"/>
    <w:rsid w:val="00E479F7"/>
    <w:rsid w:val="00E503C7"/>
    <w:rsid w:val="00E504F8"/>
    <w:rsid w:val="00E517AD"/>
    <w:rsid w:val="00E51835"/>
    <w:rsid w:val="00E526A3"/>
    <w:rsid w:val="00E53681"/>
    <w:rsid w:val="00E543AD"/>
    <w:rsid w:val="00E55AEB"/>
    <w:rsid w:val="00E56727"/>
    <w:rsid w:val="00E56903"/>
    <w:rsid w:val="00E57EB2"/>
    <w:rsid w:val="00E60947"/>
    <w:rsid w:val="00E61219"/>
    <w:rsid w:val="00E62E2E"/>
    <w:rsid w:val="00E637EE"/>
    <w:rsid w:val="00E65F35"/>
    <w:rsid w:val="00E66053"/>
    <w:rsid w:val="00E662C4"/>
    <w:rsid w:val="00E6654B"/>
    <w:rsid w:val="00E66FAA"/>
    <w:rsid w:val="00E67771"/>
    <w:rsid w:val="00E67D97"/>
    <w:rsid w:val="00E716CA"/>
    <w:rsid w:val="00E72A97"/>
    <w:rsid w:val="00E735D5"/>
    <w:rsid w:val="00E73AE3"/>
    <w:rsid w:val="00E74BB3"/>
    <w:rsid w:val="00E74DD1"/>
    <w:rsid w:val="00E74ED9"/>
    <w:rsid w:val="00E75E1B"/>
    <w:rsid w:val="00E75E2A"/>
    <w:rsid w:val="00E768DE"/>
    <w:rsid w:val="00E7715C"/>
    <w:rsid w:val="00E7742B"/>
    <w:rsid w:val="00E77763"/>
    <w:rsid w:val="00E7790E"/>
    <w:rsid w:val="00E81373"/>
    <w:rsid w:val="00E822F0"/>
    <w:rsid w:val="00E82B82"/>
    <w:rsid w:val="00E82F5A"/>
    <w:rsid w:val="00E842E3"/>
    <w:rsid w:val="00E8525D"/>
    <w:rsid w:val="00E85479"/>
    <w:rsid w:val="00E910D3"/>
    <w:rsid w:val="00E934A1"/>
    <w:rsid w:val="00E93554"/>
    <w:rsid w:val="00E9395F"/>
    <w:rsid w:val="00E93F56"/>
    <w:rsid w:val="00E940D8"/>
    <w:rsid w:val="00E9410B"/>
    <w:rsid w:val="00E94766"/>
    <w:rsid w:val="00E947AE"/>
    <w:rsid w:val="00E952BA"/>
    <w:rsid w:val="00E95811"/>
    <w:rsid w:val="00E95C0A"/>
    <w:rsid w:val="00E96647"/>
    <w:rsid w:val="00E96649"/>
    <w:rsid w:val="00E966E6"/>
    <w:rsid w:val="00E971E3"/>
    <w:rsid w:val="00E97E05"/>
    <w:rsid w:val="00E97F13"/>
    <w:rsid w:val="00EA0177"/>
    <w:rsid w:val="00EA0AE8"/>
    <w:rsid w:val="00EA1D5A"/>
    <w:rsid w:val="00EA2296"/>
    <w:rsid w:val="00EA347A"/>
    <w:rsid w:val="00EA461C"/>
    <w:rsid w:val="00EA54A2"/>
    <w:rsid w:val="00EA5D75"/>
    <w:rsid w:val="00EA6918"/>
    <w:rsid w:val="00EA706F"/>
    <w:rsid w:val="00EA7BD4"/>
    <w:rsid w:val="00EA7DEA"/>
    <w:rsid w:val="00EB0747"/>
    <w:rsid w:val="00EB086B"/>
    <w:rsid w:val="00EB09F5"/>
    <w:rsid w:val="00EB0A69"/>
    <w:rsid w:val="00EB108F"/>
    <w:rsid w:val="00EB1183"/>
    <w:rsid w:val="00EB1E6C"/>
    <w:rsid w:val="00EB47DF"/>
    <w:rsid w:val="00EB50EC"/>
    <w:rsid w:val="00EB6723"/>
    <w:rsid w:val="00EB72AE"/>
    <w:rsid w:val="00EB77B8"/>
    <w:rsid w:val="00EC032C"/>
    <w:rsid w:val="00EC076E"/>
    <w:rsid w:val="00EC08F8"/>
    <w:rsid w:val="00EC1B5F"/>
    <w:rsid w:val="00EC2231"/>
    <w:rsid w:val="00EC31CA"/>
    <w:rsid w:val="00EC4E1E"/>
    <w:rsid w:val="00EC563E"/>
    <w:rsid w:val="00EC5884"/>
    <w:rsid w:val="00EC681E"/>
    <w:rsid w:val="00EC7423"/>
    <w:rsid w:val="00ED08AF"/>
    <w:rsid w:val="00ED1F29"/>
    <w:rsid w:val="00ED21D4"/>
    <w:rsid w:val="00ED2F53"/>
    <w:rsid w:val="00ED3541"/>
    <w:rsid w:val="00ED3A0A"/>
    <w:rsid w:val="00ED4014"/>
    <w:rsid w:val="00ED5E31"/>
    <w:rsid w:val="00ED6724"/>
    <w:rsid w:val="00ED67EB"/>
    <w:rsid w:val="00ED7DB7"/>
    <w:rsid w:val="00EE0088"/>
    <w:rsid w:val="00EE0E21"/>
    <w:rsid w:val="00EE0E57"/>
    <w:rsid w:val="00EE12FE"/>
    <w:rsid w:val="00EE136E"/>
    <w:rsid w:val="00EE29E6"/>
    <w:rsid w:val="00EE2ED1"/>
    <w:rsid w:val="00EE31F4"/>
    <w:rsid w:val="00EE35A7"/>
    <w:rsid w:val="00EE402C"/>
    <w:rsid w:val="00EE46B9"/>
    <w:rsid w:val="00EE5C9C"/>
    <w:rsid w:val="00EE60A3"/>
    <w:rsid w:val="00EE6246"/>
    <w:rsid w:val="00EE634B"/>
    <w:rsid w:val="00EF3B76"/>
    <w:rsid w:val="00EF4557"/>
    <w:rsid w:val="00EF5BE9"/>
    <w:rsid w:val="00EF69CC"/>
    <w:rsid w:val="00EF6B21"/>
    <w:rsid w:val="00EF7951"/>
    <w:rsid w:val="00F010E3"/>
    <w:rsid w:val="00F044C4"/>
    <w:rsid w:val="00F050AB"/>
    <w:rsid w:val="00F057FA"/>
    <w:rsid w:val="00F066B4"/>
    <w:rsid w:val="00F0721A"/>
    <w:rsid w:val="00F07CCA"/>
    <w:rsid w:val="00F11185"/>
    <w:rsid w:val="00F13491"/>
    <w:rsid w:val="00F13D1F"/>
    <w:rsid w:val="00F14C99"/>
    <w:rsid w:val="00F15C5A"/>
    <w:rsid w:val="00F164D6"/>
    <w:rsid w:val="00F17BFB"/>
    <w:rsid w:val="00F21359"/>
    <w:rsid w:val="00F2149E"/>
    <w:rsid w:val="00F21BFC"/>
    <w:rsid w:val="00F2238F"/>
    <w:rsid w:val="00F22697"/>
    <w:rsid w:val="00F22C15"/>
    <w:rsid w:val="00F22D8D"/>
    <w:rsid w:val="00F22ED4"/>
    <w:rsid w:val="00F24143"/>
    <w:rsid w:val="00F25657"/>
    <w:rsid w:val="00F258DD"/>
    <w:rsid w:val="00F2599D"/>
    <w:rsid w:val="00F27F3D"/>
    <w:rsid w:val="00F301B1"/>
    <w:rsid w:val="00F302D1"/>
    <w:rsid w:val="00F3221A"/>
    <w:rsid w:val="00F327E1"/>
    <w:rsid w:val="00F332A7"/>
    <w:rsid w:val="00F33FE8"/>
    <w:rsid w:val="00F34CC4"/>
    <w:rsid w:val="00F35B05"/>
    <w:rsid w:val="00F36681"/>
    <w:rsid w:val="00F37500"/>
    <w:rsid w:val="00F37F78"/>
    <w:rsid w:val="00F42166"/>
    <w:rsid w:val="00F43929"/>
    <w:rsid w:val="00F44851"/>
    <w:rsid w:val="00F457B7"/>
    <w:rsid w:val="00F475F8"/>
    <w:rsid w:val="00F47828"/>
    <w:rsid w:val="00F47CE5"/>
    <w:rsid w:val="00F5073C"/>
    <w:rsid w:val="00F5079B"/>
    <w:rsid w:val="00F50E70"/>
    <w:rsid w:val="00F51822"/>
    <w:rsid w:val="00F53E16"/>
    <w:rsid w:val="00F53FBD"/>
    <w:rsid w:val="00F542FA"/>
    <w:rsid w:val="00F55CD1"/>
    <w:rsid w:val="00F56C61"/>
    <w:rsid w:val="00F56E48"/>
    <w:rsid w:val="00F57420"/>
    <w:rsid w:val="00F57880"/>
    <w:rsid w:val="00F6008D"/>
    <w:rsid w:val="00F60269"/>
    <w:rsid w:val="00F60384"/>
    <w:rsid w:val="00F606BB"/>
    <w:rsid w:val="00F6080D"/>
    <w:rsid w:val="00F60A0E"/>
    <w:rsid w:val="00F60B2E"/>
    <w:rsid w:val="00F61CF2"/>
    <w:rsid w:val="00F62F7A"/>
    <w:rsid w:val="00F6322F"/>
    <w:rsid w:val="00F634C1"/>
    <w:rsid w:val="00F63E98"/>
    <w:rsid w:val="00F6515D"/>
    <w:rsid w:val="00F65519"/>
    <w:rsid w:val="00F6556B"/>
    <w:rsid w:val="00F655DA"/>
    <w:rsid w:val="00F65C2C"/>
    <w:rsid w:val="00F663E2"/>
    <w:rsid w:val="00F6685D"/>
    <w:rsid w:val="00F668D2"/>
    <w:rsid w:val="00F66E52"/>
    <w:rsid w:val="00F67C20"/>
    <w:rsid w:val="00F705EA"/>
    <w:rsid w:val="00F70E69"/>
    <w:rsid w:val="00F715A2"/>
    <w:rsid w:val="00F7190F"/>
    <w:rsid w:val="00F72A0E"/>
    <w:rsid w:val="00F72D44"/>
    <w:rsid w:val="00F733C3"/>
    <w:rsid w:val="00F74513"/>
    <w:rsid w:val="00F76452"/>
    <w:rsid w:val="00F766E7"/>
    <w:rsid w:val="00F76945"/>
    <w:rsid w:val="00F773C7"/>
    <w:rsid w:val="00F779F7"/>
    <w:rsid w:val="00F805EF"/>
    <w:rsid w:val="00F81B19"/>
    <w:rsid w:val="00F82272"/>
    <w:rsid w:val="00F8276B"/>
    <w:rsid w:val="00F83915"/>
    <w:rsid w:val="00F8522A"/>
    <w:rsid w:val="00F85CCB"/>
    <w:rsid w:val="00F85E22"/>
    <w:rsid w:val="00F86045"/>
    <w:rsid w:val="00F869DE"/>
    <w:rsid w:val="00F87FA6"/>
    <w:rsid w:val="00F91E05"/>
    <w:rsid w:val="00F93381"/>
    <w:rsid w:val="00F93D94"/>
    <w:rsid w:val="00F940B4"/>
    <w:rsid w:val="00F942EC"/>
    <w:rsid w:val="00F94B2C"/>
    <w:rsid w:val="00F9546D"/>
    <w:rsid w:val="00F9616F"/>
    <w:rsid w:val="00F9635A"/>
    <w:rsid w:val="00F968AD"/>
    <w:rsid w:val="00F96C73"/>
    <w:rsid w:val="00F96E04"/>
    <w:rsid w:val="00F96F13"/>
    <w:rsid w:val="00F97346"/>
    <w:rsid w:val="00FA011D"/>
    <w:rsid w:val="00FA0484"/>
    <w:rsid w:val="00FA1047"/>
    <w:rsid w:val="00FA17EB"/>
    <w:rsid w:val="00FA1BEC"/>
    <w:rsid w:val="00FA2085"/>
    <w:rsid w:val="00FA3731"/>
    <w:rsid w:val="00FA38F7"/>
    <w:rsid w:val="00FA4C16"/>
    <w:rsid w:val="00FA4E4E"/>
    <w:rsid w:val="00FA5226"/>
    <w:rsid w:val="00FA612C"/>
    <w:rsid w:val="00FA6B6E"/>
    <w:rsid w:val="00FA6F30"/>
    <w:rsid w:val="00FA7000"/>
    <w:rsid w:val="00FA74D5"/>
    <w:rsid w:val="00FA79D7"/>
    <w:rsid w:val="00FA7B2D"/>
    <w:rsid w:val="00FA7CCF"/>
    <w:rsid w:val="00FB07D5"/>
    <w:rsid w:val="00FB18A6"/>
    <w:rsid w:val="00FB21FD"/>
    <w:rsid w:val="00FB304D"/>
    <w:rsid w:val="00FB4DD5"/>
    <w:rsid w:val="00FB5F26"/>
    <w:rsid w:val="00FB611C"/>
    <w:rsid w:val="00FB61DB"/>
    <w:rsid w:val="00FB66B3"/>
    <w:rsid w:val="00FB75A4"/>
    <w:rsid w:val="00FB7EA3"/>
    <w:rsid w:val="00FC0351"/>
    <w:rsid w:val="00FC0B88"/>
    <w:rsid w:val="00FC1661"/>
    <w:rsid w:val="00FC2CDC"/>
    <w:rsid w:val="00FC2FD2"/>
    <w:rsid w:val="00FC334A"/>
    <w:rsid w:val="00FC4D5E"/>
    <w:rsid w:val="00FC50DA"/>
    <w:rsid w:val="00FC725D"/>
    <w:rsid w:val="00FD0806"/>
    <w:rsid w:val="00FD135A"/>
    <w:rsid w:val="00FD260A"/>
    <w:rsid w:val="00FD5204"/>
    <w:rsid w:val="00FD5488"/>
    <w:rsid w:val="00FD5959"/>
    <w:rsid w:val="00FD59B7"/>
    <w:rsid w:val="00FE1516"/>
    <w:rsid w:val="00FE2AE0"/>
    <w:rsid w:val="00FE30DA"/>
    <w:rsid w:val="00FE353F"/>
    <w:rsid w:val="00FE3DBA"/>
    <w:rsid w:val="00FE4005"/>
    <w:rsid w:val="00FE5782"/>
    <w:rsid w:val="00FE578A"/>
    <w:rsid w:val="00FE7689"/>
    <w:rsid w:val="00FE7A82"/>
    <w:rsid w:val="00FF15A4"/>
    <w:rsid w:val="00FF15A7"/>
    <w:rsid w:val="00FF3192"/>
    <w:rsid w:val="00FF370B"/>
    <w:rsid w:val="00FF47C6"/>
    <w:rsid w:val="00FF4DCE"/>
    <w:rsid w:val="00FF5C42"/>
    <w:rsid w:val="00FF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C817A5"/>
  <w15:docId w15:val="{7041355A-BDFF-44E5-A577-0BBD41792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C2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50A3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0A35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F5496" w:themeColor="accent5" w:themeShade="BF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97F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61F09"/>
    <w:pPr>
      <w:spacing w:after="0" w:line="240" w:lineRule="auto"/>
      <w:jc w:val="both"/>
    </w:pPr>
  </w:style>
  <w:style w:type="paragraph" w:styleId="Piedepgina">
    <w:name w:val="footer"/>
    <w:basedOn w:val="Normal"/>
    <w:link w:val="PiedepginaCar"/>
    <w:uiPriority w:val="99"/>
    <w:unhideWhenUsed/>
    <w:rsid w:val="00E716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16CA"/>
  </w:style>
  <w:style w:type="character" w:customStyle="1" w:styleId="Ttulo2Car">
    <w:name w:val="Título 2 Car"/>
    <w:basedOn w:val="Fuentedeprrafopredeter"/>
    <w:link w:val="Ttulo2"/>
    <w:uiPriority w:val="9"/>
    <w:rsid w:val="00B50A35"/>
    <w:rPr>
      <w:rFonts w:asciiTheme="majorHAnsi" w:eastAsiaTheme="majorEastAsia" w:hAnsiTheme="majorHAnsi" w:cstheme="majorBidi"/>
      <w:b/>
      <w:bCs/>
      <w:color w:val="2F5496" w:themeColor="accent5" w:themeShade="B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B50A3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375E35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401A59"/>
    <w:pPr>
      <w:tabs>
        <w:tab w:val="right" w:leader="dot" w:pos="8494"/>
      </w:tabs>
      <w:spacing w:before="120" w:after="120" w:line="240" w:lineRule="auto"/>
    </w:pPr>
    <w:rPr>
      <w:rFonts w:ascii="Arial" w:hAnsi="Arial" w:cs="Arial"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375E35"/>
    <w:pPr>
      <w:spacing w:after="0" w:line="240" w:lineRule="auto"/>
    </w:pPr>
    <w:rPr>
      <w:rFonts w:ascii="Arial" w:hAnsi="Arial"/>
    </w:rPr>
  </w:style>
  <w:style w:type="paragraph" w:styleId="Prrafodelista">
    <w:name w:val="List Paragraph"/>
    <w:basedOn w:val="Normal"/>
    <w:link w:val="PrrafodelistaCar"/>
    <w:qFormat/>
    <w:rsid w:val="00032DD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unhideWhenUsed/>
    <w:rsid w:val="00032DD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32DD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32DD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32DD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32DD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32D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2DD5"/>
    <w:rPr>
      <w:rFonts w:ascii="Segoe UI" w:hAnsi="Segoe UI" w:cs="Segoe UI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D758C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2A1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B5A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B5A37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E97F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efault">
    <w:name w:val="Default"/>
    <w:rsid w:val="00DE4F30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  <w:lang w:val="es-ES_tradnl"/>
    </w:rPr>
  </w:style>
  <w:style w:type="paragraph" w:styleId="Revisin">
    <w:name w:val="Revision"/>
    <w:hidden/>
    <w:uiPriority w:val="99"/>
    <w:semiHidden/>
    <w:rsid w:val="00DE4F30"/>
    <w:pPr>
      <w:spacing w:after="0" w:line="240" w:lineRule="auto"/>
    </w:pPr>
  </w:style>
  <w:style w:type="paragraph" w:styleId="Listaconvietas">
    <w:name w:val="List Bullet"/>
    <w:basedOn w:val="Normal"/>
    <w:uiPriority w:val="99"/>
    <w:unhideWhenUsed/>
    <w:rsid w:val="008C6C48"/>
    <w:pPr>
      <w:numPr>
        <w:numId w:val="48"/>
      </w:numPr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AB7875"/>
    <w:rPr>
      <w:color w:val="808080"/>
    </w:rPr>
  </w:style>
  <w:style w:type="character" w:customStyle="1" w:styleId="PrrafodelistaCar">
    <w:name w:val="Párrafo de lista Car"/>
    <w:basedOn w:val="Fuentedeprrafopredeter"/>
    <w:link w:val="Prrafodelista"/>
    <w:uiPriority w:val="34"/>
    <w:qFormat/>
    <w:locked/>
    <w:rsid w:val="00762EEB"/>
  </w:style>
  <w:style w:type="character" w:styleId="Fuerte">
    <w:name w:val="Strong"/>
    <w:basedOn w:val="Fuentedeprrafopredeter"/>
    <w:uiPriority w:val="22"/>
    <w:qFormat/>
    <w:rsid w:val="0004151B"/>
    <w:rPr>
      <w:b/>
      <w:bCs/>
    </w:rPr>
  </w:style>
  <w:style w:type="paragraph" w:styleId="NormalWeb">
    <w:name w:val="Normal (Web)"/>
    <w:basedOn w:val="Normal"/>
    <w:uiPriority w:val="99"/>
    <w:unhideWhenUsed/>
    <w:rsid w:val="00763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7F1335"/>
    <w:pPr>
      <w:spacing w:after="0" w:line="240" w:lineRule="auto"/>
    </w:pPr>
    <w:rPr>
      <w:rFonts w:ascii="Arial" w:eastAsia="Times New Roman" w:hAnsi="Arial"/>
      <w:kern w:val="2"/>
      <w:sz w:val="24"/>
      <w:szCs w:val="21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7F1335"/>
    <w:rPr>
      <w:rFonts w:ascii="Arial" w:eastAsia="Times New Roman" w:hAnsi="Arial"/>
      <w:kern w:val="2"/>
      <w:sz w:val="24"/>
      <w:szCs w:val="21"/>
      <w14:ligatures w14:val="standardContextual"/>
    </w:rPr>
  </w:style>
  <w:style w:type="paragraph" w:styleId="Ttulo">
    <w:name w:val="Title"/>
    <w:basedOn w:val="Normal"/>
    <w:next w:val="Normal"/>
    <w:link w:val="TtuloCar"/>
    <w:uiPriority w:val="10"/>
    <w:qFormat/>
    <w:rsid w:val="00456D7A"/>
    <w:pPr>
      <w:ind w:right="-285"/>
      <w:jc w:val="center"/>
    </w:pPr>
    <w:rPr>
      <w:rFonts w:cstheme="minorHAnsi"/>
      <w:b/>
      <w:bCs/>
      <w:sz w:val="36"/>
      <w:szCs w:val="36"/>
    </w:rPr>
  </w:style>
  <w:style w:type="character" w:customStyle="1" w:styleId="TtuloCar">
    <w:name w:val="Título Car"/>
    <w:basedOn w:val="Fuentedeprrafopredeter"/>
    <w:link w:val="Ttulo"/>
    <w:uiPriority w:val="10"/>
    <w:rsid w:val="00456D7A"/>
    <w:rPr>
      <w:rFonts w:cstheme="minorHAnsi"/>
      <w:b/>
      <w:bCs/>
      <w:sz w:val="36"/>
      <w:szCs w:val="36"/>
    </w:rPr>
  </w:style>
  <w:style w:type="paragraph" w:customStyle="1" w:styleId="Normalantes8">
    <w:name w:val="Normal (antes 8)"/>
    <w:basedOn w:val="Normal"/>
    <w:qFormat/>
    <w:rsid w:val="00685C2E"/>
    <w:pPr>
      <w:spacing w:before="160"/>
    </w:pPr>
  </w:style>
  <w:style w:type="paragraph" w:styleId="Encabezado">
    <w:name w:val="header"/>
    <w:basedOn w:val="Normal"/>
    <w:link w:val="EncabezadoCar"/>
    <w:unhideWhenUsed/>
    <w:rsid w:val="00B668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B668EA"/>
  </w:style>
  <w:style w:type="character" w:styleId="Mencinsinresolver">
    <w:name w:val="Unresolved Mention"/>
    <w:basedOn w:val="Fuentedeprrafopredeter"/>
    <w:uiPriority w:val="99"/>
    <w:semiHidden/>
    <w:unhideWhenUsed/>
    <w:rsid w:val="00E65F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ramirez-santigosa.github.io/ryc-web/index.html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ramirez-santigosa.github.io/ryc-web/index.htm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urdes.ramirez\AppData\Roaming\Microsoft\Templates\Carta%20Nuevo%20Logo-LR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7b0cb9-819c-472b-ac00-f0d01af66b27">
      <Terms xmlns="http://schemas.microsoft.com/office/infopath/2007/PartnerControls"/>
    </lcf76f155ced4ddcb4097134ff3c332f>
    <TaxCatchAll xmlns="bc1e5928-6e8c-42d3-91a2-8f7656eef01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DF6977E4FD44B95D64B3FD69A58FF" ma:contentTypeVersion="13" ma:contentTypeDescription="Create a new document." ma:contentTypeScope="" ma:versionID="c11cd3839569403ce9b40e08d77bf0e8">
  <xsd:schema xmlns:xsd="http://www.w3.org/2001/XMLSchema" xmlns:xs="http://www.w3.org/2001/XMLSchema" xmlns:p="http://schemas.microsoft.com/office/2006/metadata/properties" xmlns:ns2="cd7b0cb9-819c-472b-ac00-f0d01af66b27" xmlns:ns3="bc1e5928-6e8c-42d3-91a2-8f7656eef016" targetNamespace="http://schemas.microsoft.com/office/2006/metadata/properties" ma:root="true" ma:fieldsID="f572a4eb4579d60f41117100c5908176" ns2:_="" ns3:_="">
    <xsd:import namespace="cd7b0cb9-819c-472b-ac00-f0d01af66b27"/>
    <xsd:import namespace="bc1e5928-6e8c-42d3-91a2-8f7656eef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7b0cb9-819c-472b-ac00-f0d01af66b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48e1093-9b93-4154-8799-542bec461b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e5928-6e8c-42d3-91a2-8f7656eef0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7d5e48d-ff52-4882-ac8f-6377fb9ff420}" ma:internalName="TaxCatchAll" ma:showField="CatchAllData" ma:web="bc1e5928-6e8c-42d3-91a2-8f7656eef0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97E697-7444-4776-BDFC-CFCC501170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9FBDE8-C14C-401C-8024-6862A6DDE31F}">
  <ds:schemaRefs>
    <ds:schemaRef ds:uri="http://schemas.microsoft.com/office/2006/metadata/properties"/>
    <ds:schemaRef ds:uri="http://schemas.microsoft.com/office/infopath/2007/PartnerControls"/>
    <ds:schemaRef ds:uri="cd7b0cb9-819c-472b-ac00-f0d01af66b27"/>
    <ds:schemaRef ds:uri="bc1e5928-6e8c-42d3-91a2-8f7656eef016"/>
  </ds:schemaRefs>
</ds:datastoreItem>
</file>

<file path=customXml/itemProps3.xml><?xml version="1.0" encoding="utf-8"?>
<ds:datastoreItem xmlns:ds="http://schemas.openxmlformats.org/officeDocument/2006/customXml" ds:itemID="{23167B92-94A1-4E35-AA28-21EBD4B2C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4845E9D-CBDF-4E46-BC63-8BDA38DA7B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7b0cb9-819c-472b-ac00-f0d01af66b27"/>
    <ds:schemaRef ds:uri="bc1e5928-6e8c-42d3-91a2-8f7656eef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Nuevo Logo-LRS.dotx</Template>
  <TotalTime>61</TotalTime>
  <Pages>3</Pages>
  <Words>663</Words>
  <Characters>3521</Characters>
  <Application>Microsoft Office Word</Application>
  <DocSecurity>0</DocSecurity>
  <Lines>83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Economía, Industria y Competitividad</Company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Ramírez Santigosa, Lourdes</dc:creator>
  <cp:keywords/>
  <dc:description/>
  <cp:lastModifiedBy>Ramírez Santigosa, Lourdes</cp:lastModifiedBy>
  <cp:revision>38</cp:revision>
  <cp:lastPrinted>2023-12-22T11:04:00Z</cp:lastPrinted>
  <dcterms:created xsi:type="dcterms:W3CDTF">2026-04-21T10:03:00Z</dcterms:created>
  <dcterms:modified xsi:type="dcterms:W3CDTF">2026-04-21T11:07:00Z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-1180450908</vt:i4>
  </property>
  <property fmtid="{D5CDD505-2E9C-101B-9397-08002B2CF9AE}" pid="3" name="ContentTypeId">
    <vt:lpwstr>0x01010041FDF6977E4FD44B95D64B3FD69A58FF</vt:lpwstr>
  </property>
  <property fmtid="{D5CDD505-2E9C-101B-9397-08002B2CF9AE}" pid="4" name="MediaServiceImageTags">
    <vt:lpwstr/>
  </property>
  <property fmtid="{D5CDD505-2E9C-101B-9397-08002B2CF9AE}" pid="5" name="docLang">
    <vt:lpwstr>es</vt:lpwstr>
  </property>
</Properties>
</file>